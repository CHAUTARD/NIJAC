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6B2FD" w14:textId="77777777" w:rsidR="00C32C2D" w:rsidRDefault="00C32C2D"/>
    <w:tbl>
      <w:tblPr>
        <w:tblW w:w="11199" w:type="dxa"/>
        <w:tblInd w:w="-7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3"/>
        <w:gridCol w:w="2406"/>
        <w:gridCol w:w="3113"/>
        <w:gridCol w:w="2971"/>
        <w:gridCol w:w="1371"/>
        <w:gridCol w:w="65"/>
      </w:tblGrid>
      <w:tr w:rsidR="00C32C2D" w14:paraId="5899D582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D6F8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t xml:space="preserve">DATE                                                                                  </w:t>
            </w:r>
          </w:p>
        </w:tc>
        <w:tc>
          <w:tcPr>
            <w:tcW w:w="2406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D2D5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t>EPREUVE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0660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t>LIEU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5E53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t>RENCONTRE</w:t>
            </w:r>
          </w:p>
        </w:tc>
        <w:tc>
          <w:tcPr>
            <w:tcW w:w="1436" w:type="dxa"/>
            <w:gridSpan w:val="2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7594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t>JUGE-ARBITRE</w:t>
            </w:r>
          </w:p>
        </w:tc>
      </w:tr>
      <w:tr w:rsidR="00C32C2D" w14:paraId="211A8FB8" w14:textId="77777777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0C3B4" w14:textId="77777777" w:rsidR="00C32C2D" w:rsidRDefault="00C32C2D">
            <w:pPr>
              <w:widowControl/>
              <w:textAlignment w:val="auto"/>
              <w:rPr>
                <w:rFonts w:ascii="Calibri" w:hAnsi="Calibri" w:cs="Tahoma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0A44F" w14:textId="77777777" w:rsidR="00C32C2D" w:rsidRDefault="00000000">
            <w:pPr>
              <w:widowControl/>
              <w:textAlignment w:val="auto"/>
              <w:rPr>
                <w:rFonts w:ascii="Calibri" w:hAnsi="Calibri" w:cs="Tahoma"/>
                <w:b/>
                <w:u w:val="single"/>
                <w:lang w:eastAsia="en-US" w:bidi="ar-SA"/>
              </w:rPr>
            </w:pPr>
            <w:r>
              <w:rPr>
                <w:rFonts w:ascii="Calibri" w:hAnsi="Calibri" w:cs="Tahoma"/>
                <w:b/>
                <w:u w:val="single"/>
                <w:lang w:eastAsia="en-US" w:bidi="ar-SA"/>
              </w:rPr>
              <w:t>JOURNEE 1 Phase 1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C555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Tahoma"/>
                <w:color w:val="4F81BD"/>
                <w:sz w:val="20"/>
                <w:szCs w:val="20"/>
                <w:lang w:val="en-GB" w:eastAsia="en-US" w:bidi="ar-SA"/>
              </w:rPr>
            </w:pPr>
          </w:p>
        </w:tc>
        <w:tc>
          <w:tcPr>
            <w:tcW w:w="297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216D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Tahoma"/>
                <w:color w:val="4F81BD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2E6B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7C2EA68C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83C05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34BCE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FFC5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MONTIVILLIERS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B18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MOTTEVILLE AS 1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961E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05F3BEAE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846F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7402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6055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SOTTEVILLE S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8CD2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LE VAUDREUIL AS TT 1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226B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74B86B1D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6D34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4423B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D999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LE HAVRE ATT 7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A0C9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BEAUMONT LE ROGER 1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316A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1CA223D1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23A0F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A3B7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86B9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DE L’ARCHE TT 2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5845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THIBERVILLE TT 1</w:t>
            </w:r>
          </w:p>
        </w:tc>
        <w:tc>
          <w:tcPr>
            <w:tcW w:w="1436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38FD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632FA66B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4D46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463B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1E1C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LES ANDELYS CS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EA28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SAINT NICOLAS CEP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CC5D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3538A881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04FBB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F9240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A688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SAFRAN NS 1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8131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St ETIENNE DU ROUVRAY AS 1</w:t>
            </w:r>
          </w:p>
        </w:tc>
        <w:tc>
          <w:tcPr>
            <w:tcW w:w="1436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1983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5F2B55E3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53DBF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EA869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Régionale 3 Poule 3 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F820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EVREUX EC 2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C6E7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PORT DU HAVRE RC 1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65A8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6DE20B43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AE0CD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ECB3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63C3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QUEVILLY CP 5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1F2C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ISNEAUVILLE FR 1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AED6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5096849B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705C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631B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DDB5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HONG LANDIN AS 3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4C31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GRAND QUEVILLY ALCL TT 4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C460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364E7995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A0BE5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72503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3AF3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MONT SAINT AIGNAN TT 2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6BE7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GRAVIGNY US TT 2</w:t>
            </w:r>
          </w:p>
        </w:tc>
        <w:tc>
          <w:tcPr>
            <w:tcW w:w="1436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6502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79F9E50F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B1B8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CC293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1267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BONSECOURS ASC 2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E863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CANTELEU MAROMME TT 2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0C38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4DFE3723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57A8C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AF758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FC46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BRIONNE TT 1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FC28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OISSEL ETT 2</w:t>
            </w:r>
          </w:p>
        </w:tc>
        <w:tc>
          <w:tcPr>
            <w:tcW w:w="1436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64D3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02B2AB77" w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61DF8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88E49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1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73C2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ENTENTE SAINT PIERRE TT 7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C199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SAINT PHILBERT AC 1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D57E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40F46639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8A696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B7E5F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1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BBDA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QUEVILLY CP 6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6AF6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PACY MENILLES AP 3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36A5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7906E1B3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27CE2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DE4B0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1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AEDB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ENVERMEU RS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E145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MONT SAINT AIGNAN TT 3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E3FE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519632BD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D8D3C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FFE5A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2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DAE7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MONTIVILLIERS TT 2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A068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FRANQUEVILLE SAINT PIERRE 1</w:t>
            </w:r>
          </w:p>
        </w:tc>
        <w:tc>
          <w:tcPr>
            <w:tcW w:w="1436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9754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11BC0159" w14:textId="77777777">
        <w:tblPrEx>
          <w:tblCellMar>
            <w:top w:w="0" w:type="dxa"/>
            <w:bottom w:w="0" w:type="dxa"/>
          </w:tblCellMar>
        </w:tblPrEx>
        <w:trPr>
          <w:trHeight w:val="75"/>
        </w:trPr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54ABD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0F27A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2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3068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FIDELAIRE US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EBC43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LA REMUEE FJ TT 2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9584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5D2A18BC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C624F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46CA1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2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8471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PORT DU HAVRERC 3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CE93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PAVILLY CP 4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BE05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71C66656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3C7CE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4E5B4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2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D094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 xml:space="preserve">GUICHAINVILLE 2 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8B47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HEUQUEVILLE RF 1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F24D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697DA013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0DD96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1B682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3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6C1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NEUBOURG QUITTEBEUF TT 5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6D0E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AUFFAY CS 2</w:t>
            </w:r>
          </w:p>
        </w:tc>
        <w:tc>
          <w:tcPr>
            <w:tcW w:w="1436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7FA6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475153C3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2D943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5A972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3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2468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EVREUX EC 3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90AF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PORT DU HAVRE RC 4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5FEE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3B5A2865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74A51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ABD2C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3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8203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LA CRIQUE TT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8D90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SAINT NICOLAS CEP 3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A2BA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3667F817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C8C67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2F980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3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A722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BUCHY CP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AF78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GAILLON AUBEVOYE 1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78F7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2C082D79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549BF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AF17D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4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F1EB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DE L’ARCHE TT 3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AA8F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BOOS MTT 1</w:t>
            </w:r>
          </w:p>
        </w:tc>
        <w:tc>
          <w:tcPr>
            <w:tcW w:w="1436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2404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27F7040B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53A58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C356F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4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AB9A5" w14:textId="77777777" w:rsidR="00C32C2D" w:rsidRDefault="00000000">
            <w:pPr>
              <w:widowControl/>
              <w:jc w:val="center"/>
              <w:textAlignment w:val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PAVILLY CP 3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0AC0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GRANDCAMP CP 1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A3F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6AE0DB0D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2D97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D57F0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4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3646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LE HAVRE ATT 8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EE76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PACY MENILLES AP 2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0588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0D689AF9" w14:textId="77777777">
        <w:tblPrEx>
          <w:tblCellMar>
            <w:top w:w="0" w:type="dxa"/>
            <w:bottom w:w="0" w:type="dxa"/>
          </w:tblCellMar>
        </w:tblPrEx>
        <w:trPr>
          <w:trHeight w:val="75"/>
        </w:trPr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081C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F731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4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F950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GUICHAINVILLE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5B6B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MESNIL ESNARD TT 1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F5DA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06CE1629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E0AF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85F29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5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753C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ENTENTE SAINT PIERRE TT 8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6D5B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ROUEN SPO TT 9</w:t>
            </w:r>
          </w:p>
        </w:tc>
        <w:tc>
          <w:tcPr>
            <w:tcW w:w="1436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2E2A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40257DD3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4CF2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20/09/2026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CE6F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5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5D62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PORT DU HAVRE RC 2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589C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YVETOT CP 3</w:t>
            </w: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2320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32C2D" w14:paraId="108463E7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8CE3B" w14:textId="77777777" w:rsidR="00C32C2D" w:rsidRDefault="00C32C2D">
            <w:pPr>
              <w:widowControl/>
              <w:textAlignment w:val="auto"/>
            </w:pPr>
          </w:p>
        </w:tc>
        <w:tc>
          <w:tcPr>
            <w:tcW w:w="240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CB1A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3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950F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46ED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C4C9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BCD5451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95D60" w14:textId="77777777" w:rsidR="00C32C2D" w:rsidRDefault="00C32C2D">
            <w:pPr>
              <w:widowControl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FF82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FC68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1465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49B7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AEC69C9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8555B" w14:textId="77777777" w:rsidR="00C32C2D" w:rsidRDefault="00C32C2D">
            <w:pPr>
              <w:widowControl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F6B2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EDB5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14B1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B34F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68B4AAB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30D5F" w14:textId="77777777" w:rsidR="00C32C2D" w:rsidRDefault="00C32C2D">
            <w:pPr>
              <w:widowControl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4EF0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36AD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5840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6F1E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4F4D930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C3F7D" w14:textId="77777777" w:rsidR="00C32C2D" w:rsidRDefault="00C32C2D">
            <w:pPr>
              <w:widowControl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C6F2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2309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E2A6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E8C2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CE705A9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CF8DA" w14:textId="77777777" w:rsidR="00C32C2D" w:rsidRDefault="00C32C2D">
            <w:pPr>
              <w:widowControl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3AB1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89BB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A215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D84A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FBDCE43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0FC10" w14:textId="77777777" w:rsidR="00C32C2D" w:rsidRDefault="00C32C2D">
            <w:pPr>
              <w:widowControl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2B93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8772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FFCE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59BF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152C9F8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ED7B4" w14:textId="77777777" w:rsidR="00C32C2D" w:rsidRDefault="00C32C2D">
            <w:pPr>
              <w:widowControl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5D58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C89C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EA84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A97E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4DAF2EE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B0064" w14:textId="77777777" w:rsidR="00C32C2D" w:rsidRDefault="00C32C2D">
            <w:pPr>
              <w:widowControl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D93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CDBF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0692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EDAC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A0134B9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685FA" w14:textId="77777777" w:rsidR="00C32C2D" w:rsidRDefault="00C32C2D">
            <w:pPr>
              <w:widowControl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EA8C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DB5C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38B2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2F2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87DF17F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08E93" w14:textId="77777777" w:rsidR="00C32C2D" w:rsidRDefault="00C32C2D">
            <w:pPr>
              <w:widowControl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A707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AA2D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5B86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FCD8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8CCE318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64311" w14:textId="77777777" w:rsidR="00C32C2D" w:rsidRDefault="00C32C2D">
            <w:pPr>
              <w:widowControl/>
              <w:jc w:val="both"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7CA4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7DD3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F1FA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E80B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8AF4190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0D7CE" w14:textId="77777777" w:rsidR="00C32C2D" w:rsidRDefault="00C32C2D">
            <w:pPr>
              <w:widowControl/>
              <w:jc w:val="both"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3A34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B791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0435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422F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4EB244E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322AD" w14:textId="77777777" w:rsidR="00C32C2D" w:rsidRDefault="00C32C2D">
            <w:pPr>
              <w:widowControl/>
              <w:jc w:val="both"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6404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DDB1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B94C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7FE7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52E4817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C99D4" w14:textId="77777777" w:rsidR="00C32C2D" w:rsidRDefault="00C32C2D">
            <w:pPr>
              <w:widowControl/>
              <w:jc w:val="both"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63D8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2F98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C4EB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4C10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1F021D2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081AF" w14:textId="77777777" w:rsidR="00C32C2D" w:rsidRDefault="00C32C2D">
            <w:pPr>
              <w:widowControl/>
              <w:jc w:val="both"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BDCA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C065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B5EF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7082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67C9A91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E5FD7" w14:textId="77777777" w:rsidR="00C32C2D" w:rsidRDefault="00C32C2D">
            <w:pPr>
              <w:widowControl/>
              <w:jc w:val="both"/>
              <w:textAlignment w:val="auto"/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F79D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1486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36C7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4CB0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4BCE8CB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25ECD" w14:textId="77777777" w:rsidR="00C32C2D" w:rsidRDefault="00C32C2D">
            <w:pPr>
              <w:widowControl/>
              <w:jc w:val="both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BCC2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4647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F0B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36" w:type="dxa"/>
            <w:gridSpan w:val="2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55AE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ACED2ED" w14:textId="77777777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B994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sz w:val="28"/>
                <w:szCs w:val="28"/>
                <w:lang w:eastAsia="en-US" w:bidi="ar-SA"/>
              </w:rPr>
              <w:lastRenderedPageBreak/>
              <w:t>DATE</w:t>
            </w:r>
          </w:p>
        </w:tc>
        <w:tc>
          <w:tcPr>
            <w:tcW w:w="2406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3F0F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eastAsia="en-US" w:bidi="ar-SA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eastAsia="en-US" w:bidi="ar-SA"/>
              </w:rPr>
              <w:t>EPREUVE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0FCB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sz w:val="28"/>
                <w:szCs w:val="28"/>
                <w:lang w:eastAsia="en-US" w:bidi="ar-SA"/>
              </w:rPr>
              <w:t>LIEU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CCEF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8"/>
                <w:szCs w:val="28"/>
                <w:lang w:val="en-GB" w:eastAsia="en-US" w:bidi="ar-SA"/>
              </w:rPr>
            </w:pPr>
            <w:r>
              <w:rPr>
                <w:rFonts w:ascii="Calibri" w:hAnsi="Calibri" w:cs="Calibri"/>
                <w:sz w:val="28"/>
                <w:szCs w:val="28"/>
                <w:lang w:val="en-GB" w:eastAsia="en-US" w:bidi="ar-SA"/>
              </w:rPr>
              <w:t>RENCONTRE</w:t>
            </w:r>
          </w:p>
        </w:tc>
        <w:tc>
          <w:tcPr>
            <w:tcW w:w="13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D316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JUGE ARBITRE</w:t>
            </w:r>
          </w:p>
        </w:tc>
        <w:tc>
          <w:tcPr>
            <w:tcW w:w="65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</w:tcBorders>
            <w:shd w:val="clear" w:color="auto" w:fill="7F7F7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9C0094" w14:textId="77777777" w:rsidR="00C32C2D" w:rsidRDefault="00C32C2D">
            <w:pPr>
              <w:widowControl/>
              <w:jc w:val="center"/>
              <w:textAlignment w:val="auto"/>
              <w:rPr>
                <w:sz w:val="28"/>
                <w:szCs w:val="28"/>
              </w:rPr>
            </w:pPr>
          </w:p>
        </w:tc>
      </w:tr>
      <w:tr w:rsidR="00C32C2D" w14:paraId="1152998D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ED1E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FF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72B82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b/>
                <w:bCs/>
                <w:u w:val="single"/>
                <w:lang w:eastAsia="en-US" w:bidi="ar-SA"/>
              </w:rPr>
            </w:pPr>
            <w:r>
              <w:rPr>
                <w:rFonts w:ascii="Calibri" w:hAnsi="Calibri" w:cs="Calibri"/>
                <w:b/>
                <w:bCs/>
                <w:u w:val="single"/>
                <w:lang w:eastAsia="en-US" w:bidi="ar-SA"/>
              </w:rPr>
              <w:t>JOURNEE 2 Phase 1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D1B0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FF0000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2BEA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FF0000"/>
                <w:sz w:val="20"/>
                <w:szCs w:val="20"/>
                <w:lang w:val="en-GB" w:eastAsia="en-US" w:bidi="ar-SA"/>
              </w:rPr>
            </w:pP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9B25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FA7B2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EB69F45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973AA" w14:textId="77777777" w:rsidR="00C32C2D" w:rsidRDefault="00000000">
            <w:pPr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71880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3B4E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SAINT MARCEL TT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ECF1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 HAVRE ATT 7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A82E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0D064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FC8CB63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8ECDD" w14:textId="77777777" w:rsidR="00C32C2D" w:rsidRDefault="00000000">
            <w:pPr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3A91D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B745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MOTTEVILLEAS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9CC13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GRAND COURONNE TT 1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6B26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E7919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222A98C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F5FAC" w14:textId="77777777" w:rsidR="00C32C2D" w:rsidRDefault="00000000">
            <w:pPr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600A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314B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THIBERVILLE TT 1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E0CA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DIEPPE UC 1</w:t>
            </w:r>
          </w:p>
        </w:tc>
        <w:tc>
          <w:tcPr>
            <w:tcW w:w="13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B65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F8069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3760438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F4B02" w14:textId="77777777" w:rsidR="00C32C2D" w:rsidRDefault="00000000">
            <w:pPr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D5BF9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Régionale 3 Poule 2 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E4DE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ROUEN SPO TT 8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F66B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TT DE L’ARCHE 2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4657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C5E1D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B43A0A6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CAFA4" w14:textId="77777777" w:rsidR="00C32C2D" w:rsidRDefault="00000000"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ACB2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0167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PORT DU HAVRE RC 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BD32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SAFRAN NS 1</w:t>
            </w:r>
          </w:p>
        </w:tc>
        <w:tc>
          <w:tcPr>
            <w:tcW w:w="13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F51A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0D09F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C04C8BA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6ACF6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63D1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2B8D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1ISNEAUVILLE FR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A7C0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EVREUX EC 2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5FE6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DD7CA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9E23098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53846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CB1D1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E775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GRAND QUEVILLY ALCL TT 4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52B5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QUEVILLY CP 5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C36E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43A37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33E9721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F0B70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6A7D3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0FED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SAINT ETIENNE DU ROUVRAY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DC9B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HONG LANDIN AS 3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F2C4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F229E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1DBC11B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88B68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 xml:space="preserve"> 04/10/2026</w:t>
            </w:r>
          </w:p>
        </w:tc>
        <w:tc>
          <w:tcPr>
            <w:tcW w:w="2406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8D405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AC05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BOIS GUILLAUME USC 4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1EBF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MONT SAINT AIGNAN TT2</w:t>
            </w:r>
          </w:p>
        </w:tc>
        <w:tc>
          <w:tcPr>
            <w:tcW w:w="13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6A0E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47718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47D188A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BF9F4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0FAFA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933E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FONTAINE LE BOURG TT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8A15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 DE REUIL TT 1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1AB6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69FF8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348701B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34405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53E2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DF27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GRAVIGNY US TT 2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BEE7D" w14:textId="77777777" w:rsidR="00C32C2D" w:rsidRDefault="00000000">
            <w:pPr>
              <w:widowControl/>
              <w:jc w:val="center"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BONSECOURS ASC 2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905C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0F915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9298438" w14:textId="77777777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1950D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D40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54B1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SAINT PHILBERT AC 1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E563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BRIONNETT 1</w:t>
            </w:r>
          </w:p>
        </w:tc>
        <w:tc>
          <w:tcPr>
            <w:tcW w:w="13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E8A4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5B506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A9CCBCF" w14:textId="77777777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246B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FA36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BDCB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PACY MENILLES AP 3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E2FF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ENTENTE SAINT PIERRE TT 7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3036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05626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FC5C2E3" w14:textId="77777777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3752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13DEB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12C6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MONT SAINT AIGNAN TT 3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2131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QUEVILLY CP 6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3036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B5E95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9082C85" w14:textId="77777777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26A3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17B1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C53F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HEUQUEVILLE RF 1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EC59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 DU HAVRE RC 1</w:t>
            </w:r>
          </w:p>
        </w:tc>
        <w:tc>
          <w:tcPr>
            <w:tcW w:w="13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ED99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6D740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4960C15" w14:textId="77777777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0C235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7479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1572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FRANQUEVILLE SAINT PIERRE 3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82B1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GUICHAINVILLE 2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AABC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0C228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0E12C9E" w14:textId="77777777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A567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344E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83F6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 DU HAVRE RC 4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5C75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NEUBOURG QUITTEBEUF TT 5</w:t>
            </w:r>
          </w:p>
        </w:tc>
        <w:tc>
          <w:tcPr>
            <w:tcW w:w="13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DE5F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FB405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BF6CA9E" w14:textId="77777777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97468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36670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DBA6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GAILLON AUBEVOYE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56BA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 CRIQUE TT 1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F6B6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99810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B105F8D" w14:textId="77777777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805A3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D09F8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43B13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AUFFAY CS 2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B026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BUCHY CP 1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8BDC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D46AC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B2A6A1B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EA493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04/10/2026</w:t>
            </w:r>
          </w:p>
        </w:tc>
        <w:tc>
          <w:tcPr>
            <w:tcW w:w="2406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C7B17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Régionale 4 Poule 4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D31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GRANDCAMP CP 1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1A40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DE L’ARCHE TT 3</w:t>
            </w:r>
          </w:p>
        </w:tc>
        <w:tc>
          <w:tcPr>
            <w:tcW w:w="137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E65A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CD971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72C06D6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5675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A9D7F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8D4A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 xml:space="preserve">PACY MENILLES AP 2 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2B10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PAVILLY CP 3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E59B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5" w:type="dxa"/>
            <w:tcBorders>
              <w:top w:val="single" w:sz="2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25C60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36E8F03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F345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76CA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F4ED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MESNIL ESNARD TT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FFBE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LE HAVRE ATT 8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F7B1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015D8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12CF529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1470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F72D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5C05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BOOS 3 MTT 1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12E8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GUICHAINVILLE 1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22E1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DDC07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650D5FF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609A1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04/10/2026</w:t>
            </w:r>
          </w:p>
        </w:tc>
        <w:tc>
          <w:tcPr>
            <w:tcW w:w="240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C0FE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5</w:t>
            </w:r>
          </w:p>
        </w:tc>
        <w:tc>
          <w:tcPr>
            <w:tcW w:w="3113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ABD0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GRAVIGNY US TT 3</w:t>
            </w:r>
          </w:p>
        </w:tc>
        <w:tc>
          <w:tcPr>
            <w:tcW w:w="297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3750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PLATEAU HAVRAIS 1</w:t>
            </w:r>
          </w:p>
        </w:tc>
        <w:tc>
          <w:tcPr>
            <w:tcW w:w="137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DC7E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FA45B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FDEC3EF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E55AD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04/10/2026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9B6F9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4 Poule 5</w:t>
            </w:r>
          </w:p>
        </w:tc>
        <w:tc>
          <w:tcPr>
            <w:tcW w:w="3113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423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ROUEN SPO TT 9</w:t>
            </w: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287C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CROTH TT 1</w:t>
            </w:r>
          </w:p>
        </w:tc>
        <w:tc>
          <w:tcPr>
            <w:tcW w:w="137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EEB6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69A4A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8209CB6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F67E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54E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392F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9CE2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7298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11EF9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803FEA3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8E8C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7F5E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0D12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43D7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649C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3951C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8DC6DD3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C92E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C59A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8E65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95CB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5C37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37E1C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F2BBB1C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E00C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0DD4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6113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E25D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EAD4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AA668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F13F119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5DCE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7E7C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2912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8892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23EF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A63A3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42C2D1F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530D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04D9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DD32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A609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7C65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70B06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D7E7B6E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BBF9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2396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1291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331A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5824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24B69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1A6A351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1EEF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A83C7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E4CA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F509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3E4A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E8E50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2030490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4449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88A2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9F66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FAD2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1BCA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7F419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C9FF5A7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2B43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8B31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C708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58A5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9E8C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D3EFB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5898D9F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FEE0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B147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C696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558C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BD6D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4E867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4003A45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AF96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EF34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8E01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9836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4123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8AA59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4BFC0AD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858C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2EA3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F254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5051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0C1C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D6F69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30A2C03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F65F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6B82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27AD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F746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2702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F4AFD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40FD486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73A5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51D5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3DD2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7609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0F81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1A5A8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8D4F792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8C64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CB64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A1CD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0089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5749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85F35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D33DEB5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A60E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42EA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D664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A57F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D56D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E9C4E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5D17607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3AB3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BE7D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A304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AA90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227F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54D73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EBC28EE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9DFF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185C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52F8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D35E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9629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4810E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602B67E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B1E3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2B8E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BA9F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3555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E062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5F09A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8986FFF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FE3A7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D5C7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09F5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E88B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02E8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85945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A18A68C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D71C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3184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7BAC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553B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94AD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096FF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9F567FA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A510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26ED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372B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4C84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4E22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54C42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31880EA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2C5E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FE25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B549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8D9A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3C43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6B9AA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940F6CF" w14:textId="77777777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643B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15C0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3BB5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64FF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7B23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8DCEB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CC3EBCB" w14:textId="77777777">
        <w:tblPrEx>
          <w:tblCellMar>
            <w:top w:w="0" w:type="dxa"/>
            <w:bottom w:w="0" w:type="dxa"/>
          </w:tblCellMar>
        </w:tblPrEx>
        <w:trPr>
          <w:trHeight w:val="151"/>
        </w:trPr>
        <w:tc>
          <w:tcPr>
            <w:tcW w:w="1273" w:type="dxa"/>
            <w:tcBorders>
              <w:top w:val="single" w:sz="4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94E5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40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F7C6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3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5687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59BA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0802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120E8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3399EAA" w14:textId="77777777" w:rsidR="00C32C2D" w:rsidRDefault="00C32C2D">
      <w:pPr>
        <w:pStyle w:val="Standard"/>
        <w:rPr>
          <w:rFonts w:ascii="Calibri" w:hAnsi="Calibri" w:cs="Calibri"/>
          <w:sz w:val="20"/>
          <w:szCs w:val="20"/>
        </w:rPr>
      </w:pPr>
    </w:p>
    <w:tbl>
      <w:tblPr>
        <w:tblW w:w="11341" w:type="dxa"/>
        <w:tblInd w:w="-87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"/>
        <w:gridCol w:w="1135"/>
        <w:gridCol w:w="2409"/>
        <w:gridCol w:w="3261"/>
        <w:gridCol w:w="2976"/>
        <w:gridCol w:w="1276"/>
        <w:gridCol w:w="142"/>
      </w:tblGrid>
      <w:tr w:rsidR="00C32C2D" w14:paraId="43F70FE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8D5E3" w14:textId="77777777" w:rsidR="00C32C2D" w:rsidRDefault="00000000">
            <w:pPr>
              <w:widowControl/>
              <w:jc w:val="center"/>
              <w:textAlignment w:val="auto"/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lastRenderedPageBreak/>
              <w:t xml:space="preserve">     DATE                                                      </w:t>
            </w:r>
          </w:p>
        </w:tc>
        <w:tc>
          <w:tcPr>
            <w:tcW w:w="2409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2138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t>EPREUVE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4B08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t>LIEU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546F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t>RENCONTRE</w:t>
            </w:r>
          </w:p>
        </w:tc>
        <w:tc>
          <w:tcPr>
            <w:tcW w:w="1418" w:type="dxa"/>
            <w:gridSpan w:val="2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071B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t>JUGE-ARBITRE</w:t>
            </w:r>
          </w:p>
        </w:tc>
      </w:tr>
      <w:tr w:rsidR="00C32C2D" w14:paraId="329F907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936D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A3CA8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b/>
                <w:u w:val="single"/>
                <w:lang w:eastAsia="en-US" w:bidi="ar-SA"/>
              </w:rPr>
            </w:pPr>
            <w:r>
              <w:rPr>
                <w:rFonts w:ascii="Calibri" w:hAnsi="Calibri" w:cs="Calibri"/>
                <w:b/>
                <w:u w:val="single"/>
                <w:lang w:eastAsia="en-US" w:bidi="ar-SA"/>
              </w:rPr>
              <w:t>JOURNEE 3 Phase 1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5F5C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4F81BD"/>
                <w:sz w:val="18"/>
                <w:szCs w:val="18"/>
                <w:lang w:val="en-GB"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30A6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4F81BD"/>
                <w:sz w:val="18"/>
                <w:szCs w:val="18"/>
                <w:lang w:eastAsia="en-US" w:bidi="ar-SA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3820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</w:tr>
      <w:tr w:rsidR="00C32C2D" w14:paraId="0BFFA8D9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539B6" w14:textId="77777777" w:rsidR="00C32C2D" w:rsidRDefault="00000000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3BBD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A97FF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MONTIVILLIERS 1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610DE" w14:textId="77777777" w:rsidR="00C32C2D" w:rsidRDefault="00000000">
            <w:pPr>
              <w:widowControl/>
              <w:tabs>
                <w:tab w:val="left" w:pos="630"/>
              </w:tabs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BEAUMONT LE ROGER TT 1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1D89B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463C98ED" w14:textId="77777777">
        <w:tblPrEx>
          <w:tblCellMar>
            <w:top w:w="0" w:type="dxa"/>
            <w:bottom w:w="0" w:type="dxa"/>
          </w:tblCellMar>
        </w:tblPrEx>
        <w:trPr>
          <w:trHeight w:val="75"/>
        </w:trPr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D4E18" w14:textId="77777777" w:rsidR="00C32C2D" w:rsidRDefault="00000000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9D09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379C8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SOTTEVIIIIIE S 1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3DA73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SAINT MARCEL TT 1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06416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274AE80A" w14:textId="77777777">
        <w:tblPrEx>
          <w:tblCellMar>
            <w:top w:w="0" w:type="dxa"/>
            <w:bottom w:w="0" w:type="dxa"/>
          </w:tblCellMar>
        </w:tblPrEx>
        <w:trPr>
          <w:trHeight w:val="75"/>
        </w:trPr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39C62" w14:textId="77777777" w:rsidR="00C32C2D" w:rsidRDefault="00000000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31EB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F08E9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LE HAVRE ATT 7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59ACD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GRAND COURONNE TT 1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0813E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46795653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48A2A" w14:textId="77777777" w:rsidR="00C32C2D" w:rsidRDefault="00000000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578D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A05F5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MOTTEVILLE AS 1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35BC6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LE VAUDREUIL AS TT 1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4979E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614CD7A5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18465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F32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CFE8D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DE L’ARCHE TT 2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E49D5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SAINT NICOLAS CEP 2 </w:t>
            </w:r>
          </w:p>
        </w:tc>
        <w:tc>
          <w:tcPr>
            <w:tcW w:w="1418" w:type="dxa"/>
            <w:gridSpan w:val="2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3255B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44354ABE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9B703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ED618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80EB2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LES ANDELYS CS 1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86A14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DIEPPE UC TT 1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4993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4B92EB9E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139A8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DCBA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BB065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THIBERVILLE TT 1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F8E6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ROUEN SPO TT 8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B39BE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46769EE0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5E2B7" w14:textId="77777777" w:rsidR="00C32C2D" w:rsidRDefault="00000000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769E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6EAE8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SAFRAN NS 1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EA943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ISNEAUVILLE FR 1</w:t>
            </w:r>
          </w:p>
        </w:tc>
        <w:tc>
          <w:tcPr>
            <w:tcW w:w="1418" w:type="dxa"/>
            <w:gridSpan w:val="2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04729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2DA4234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9CCF1" w14:textId="77777777" w:rsidR="00C32C2D" w:rsidRDefault="00000000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8240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AD84A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EVREUX EC 2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86E1E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GRAND QUEVILLY ALCL TT 4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54991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1E5F0704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95DE4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3AF2B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3FF6E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QUEVILLY CP 5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AEDB7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HONG LANDIN AS 3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E3549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306E5B46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CE198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7667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228A4" w14:textId="77777777" w:rsidR="00C32C2D" w:rsidRDefault="00000000">
            <w:pPr>
              <w:widowControl/>
              <w:jc w:val="center"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St ETIENNE DU ROUVRAY AS 1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DCD67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PORT DU HAVRE RC 1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E09A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6E364F95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0527E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958E1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396EA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MONT SAINT AIGNAN TT 2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16D6B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FONTAINE LE BOURG TT 1</w:t>
            </w:r>
          </w:p>
        </w:tc>
        <w:tc>
          <w:tcPr>
            <w:tcW w:w="1418" w:type="dxa"/>
            <w:gridSpan w:val="2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F769E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6A496615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7EC35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D8871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83311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GRAVIGNY US TT 2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BC8BF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BOIS GUILLAUME US C 4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142B7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6D178101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E1A5C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5F00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DD49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BRIONNE TT 1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721D2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PACY MENILLES AP 3</w:t>
            </w:r>
          </w:p>
        </w:tc>
        <w:tc>
          <w:tcPr>
            <w:tcW w:w="1418" w:type="dxa"/>
            <w:gridSpan w:val="2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94923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5EA9A7A2" w14:textId="77777777">
        <w:tblPrEx>
          <w:tblCellMar>
            <w:top w:w="0" w:type="dxa"/>
            <w:bottom w:w="0" w:type="dxa"/>
          </w:tblCellMar>
        </w:tblPrEx>
        <w:trPr>
          <w:trHeight w:val="75"/>
        </w:trPr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CF388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77F1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3C1FE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ENTENTE SAINT PIERRE TT 7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5F3EF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MONT SAINT AIGNAN TT 3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BD651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55A7C94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0D343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569E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CEECD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QUEVILLY CP 6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22289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ENVERMEU RS 1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3C98C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5D5758E6" w14:textId="77777777">
        <w:tblPrEx>
          <w:tblCellMar>
            <w:top w:w="0" w:type="dxa"/>
            <w:bottom w:w="0" w:type="dxa"/>
          </w:tblCellMar>
        </w:tblPrEx>
        <w:trPr>
          <w:trHeight w:val="104"/>
        </w:trPr>
        <w:tc>
          <w:tcPr>
            <w:tcW w:w="1277" w:type="dxa"/>
            <w:gridSpan w:val="2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1F606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80B5D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8B7B1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MONTIVILLIERS TT 2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BD106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PAVILLY CP 4</w:t>
            </w:r>
          </w:p>
        </w:tc>
        <w:tc>
          <w:tcPr>
            <w:tcW w:w="1418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EB735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5866111F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57ED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C2045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EFCF6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FIDELAIRE US 1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B59FD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HEUQUEVILLE RF 1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7F2B0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18FA43F0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BA6AB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5CC8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5227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PORT DU HAVRE RC 3</w:t>
            </w: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0666D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GUICHAINVILLE 2</w:t>
            </w:r>
          </w:p>
        </w:tc>
        <w:tc>
          <w:tcPr>
            <w:tcW w:w="14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64FA5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5699EBE8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CFD3E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C1010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0F5CE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FRANQUEVILLE SAINT PIERRE 3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297F5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LA REMUEE FJ TT 2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C6DB7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11EAD41D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C08CF" w14:textId="77777777" w:rsidR="00C32C2D" w:rsidRDefault="00000000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ACBC3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7B428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NEUBOURG QUITTEBEUF TT 5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744D6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SAINT NICOLAS CEP 3</w:t>
            </w:r>
          </w:p>
        </w:tc>
        <w:tc>
          <w:tcPr>
            <w:tcW w:w="1418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8AB92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35705353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085D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5E1F5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A2562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EVREUX EC 3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8EEFB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GAILLON AUBEVOYE 1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4C682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52B3466C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978C9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B8480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6CEEE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LA CRIQUE TT 1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D75A7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BUCHY CP 1</w:t>
            </w:r>
          </w:p>
        </w:tc>
        <w:tc>
          <w:tcPr>
            <w:tcW w:w="14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73E72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47BA2B0F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1811D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3143F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261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C7F24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AUFFAY CS 2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66225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PORT DU HAVRE RC 4</w:t>
            </w:r>
          </w:p>
        </w:tc>
        <w:tc>
          <w:tcPr>
            <w:tcW w:w="1418" w:type="dxa"/>
            <w:gridSpan w:val="2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FE5A8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7E66529C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2ADCC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252A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9F849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DE L’ARCHE TT 3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6C8AA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PACY MENILLES AP 2</w:t>
            </w:r>
          </w:p>
        </w:tc>
        <w:tc>
          <w:tcPr>
            <w:tcW w:w="1418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CC174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5F4317E7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C28DA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8088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C6BB4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PAVILLY CP 3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C9C80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MESNIL ESNARD TT 1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CB89D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18523208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8F3F4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394D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27EC1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LE HAVRE ATT 8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5B338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GUICHAINVILLE 1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91DA0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1A4D739B" w14:textId="77777777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62B82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FE27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F803C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BOOS MTT 1</w:t>
            </w: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786EB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GRANDCAMP CP 1</w:t>
            </w: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FA86F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07F877F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8CD83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0EA0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5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E639B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ENTENTE SAINT PIERRE TT 8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2E84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ARQUES ES 1</w:t>
            </w:r>
          </w:p>
        </w:tc>
        <w:tc>
          <w:tcPr>
            <w:tcW w:w="1418" w:type="dxa"/>
            <w:gridSpan w:val="2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54583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413734D2" w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F6CF0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3191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5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66266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PORT DU HAVRE RC 2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98AC5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PLATEAU HAVRAIS 1</w:t>
            </w:r>
          </w:p>
        </w:tc>
        <w:tc>
          <w:tcPr>
            <w:tcW w:w="14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D6561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49ECE21A" w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23C6B" w14:textId="77777777" w:rsidR="00C32C2D" w:rsidRDefault="00000000">
            <w:pPr>
              <w:widowControl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18/10/2026</w:t>
            </w: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4D6C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5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128C0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GRAVIGNY US TT 3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52305" w14:textId="77777777" w:rsidR="00C32C2D" w:rsidRDefault="00000000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ROUEN SPOTT 9</w:t>
            </w:r>
          </w:p>
        </w:tc>
        <w:tc>
          <w:tcPr>
            <w:tcW w:w="1418" w:type="dxa"/>
            <w:gridSpan w:val="2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D456A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01C2BA9E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18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ADD2F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41077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88E81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FCCA6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AB15B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285CAE73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E89C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17EC4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90ABC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D867E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D7274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774AFF35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D313F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6EB98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8F86B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EDE51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37ACE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29EEA2E1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D944F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F5E82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989D4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5360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036AE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12A0DDA3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1277" w:type="dxa"/>
            <w:gridSpan w:val="2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B5A45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2DC4F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ABB55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196A7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D584A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66C0DB5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36605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DA34F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EF133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83A20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A9633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7FCF094E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ACCDB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1AEE6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F7004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927B6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</w:p>
        </w:tc>
        <w:tc>
          <w:tcPr>
            <w:tcW w:w="1418" w:type="dxa"/>
            <w:gridSpan w:val="2"/>
            <w:tcBorders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55E49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1ABE0C09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50007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EEEC7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B00CA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A1D93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</w:p>
        </w:tc>
        <w:tc>
          <w:tcPr>
            <w:tcW w:w="1418" w:type="dxa"/>
            <w:gridSpan w:val="2"/>
            <w:tcBorders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D623A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00889F98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07B42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5391D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CF8D4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2E16A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</w:p>
        </w:tc>
        <w:tc>
          <w:tcPr>
            <w:tcW w:w="1418" w:type="dxa"/>
            <w:gridSpan w:val="2"/>
            <w:tcBorders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E77DA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5209BD6F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gridSpan w:val="2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F42F1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7DE49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7677B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9AA6B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BAD07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7CA1A894" w14:textId="77777777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527A2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E69A9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8633F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41C43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D0EE8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7796377C" w14:textId="77777777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277" w:type="dxa"/>
            <w:gridSpan w:val="2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D2ED9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B290D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2B8FC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F462E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43A1D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2ECB1D93" w14:textId="77777777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277" w:type="dxa"/>
            <w:gridSpan w:val="2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B7ECA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BF734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76E57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0E189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92E1F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0C6E5AF1" w14:textId="77777777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A60BA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D8E9E" w14:textId="77777777" w:rsidR="00C32C2D" w:rsidRDefault="00C32C2D">
            <w:pPr>
              <w:widowControl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53570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FF536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EE545" w14:textId="77777777" w:rsidR="00C32C2D" w:rsidRDefault="00C32C2D">
            <w:pPr>
              <w:widowControl/>
              <w:jc w:val="center"/>
              <w:textAlignment w:val="auto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C32C2D" w14:paraId="385DC7CB" w14:textId="77777777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37EF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B3C3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1424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8634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5E6A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111AA48C" w14:textId="77777777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277" w:type="dxa"/>
            <w:gridSpan w:val="2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682A7" w14:textId="77777777" w:rsidR="00C32C2D" w:rsidRDefault="00C32C2D">
            <w:pPr>
              <w:widowControl/>
              <w:textAlignment w:val="auto"/>
              <w:rPr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EF43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BE0F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3044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804B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2F44F0BD" w14:textId="77777777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277" w:type="dxa"/>
            <w:gridSpan w:val="2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7593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5677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F490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2454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86845" w14:textId="77777777" w:rsidR="00C32C2D" w:rsidRDefault="00C32C2D">
            <w:pPr>
              <w:widowControl/>
              <w:jc w:val="center"/>
              <w:textAlignment w:val="auto"/>
              <w:rPr>
                <w:sz w:val="18"/>
                <w:szCs w:val="18"/>
              </w:rPr>
            </w:pPr>
          </w:p>
        </w:tc>
      </w:tr>
      <w:tr w:rsidR="00C32C2D" w14:paraId="5AEF0280" w14:textId="77777777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277" w:type="dxa"/>
            <w:gridSpan w:val="2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45C0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C2CF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5320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D3FE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8BF49" w14:textId="77777777" w:rsidR="00C32C2D" w:rsidRDefault="00C32C2D">
            <w:pPr>
              <w:widowControl/>
              <w:jc w:val="center"/>
              <w:textAlignment w:val="auto"/>
              <w:rPr>
                <w:sz w:val="18"/>
                <w:szCs w:val="18"/>
              </w:rPr>
            </w:pPr>
          </w:p>
        </w:tc>
      </w:tr>
      <w:tr w:rsidR="00C32C2D" w14:paraId="4077DDE1" w14:textId="77777777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277" w:type="dxa"/>
            <w:gridSpan w:val="2"/>
            <w:tcBorders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FBE1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B7CA7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9CA6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723B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304B2" w14:textId="77777777" w:rsidR="00C32C2D" w:rsidRDefault="00C32C2D">
            <w:pPr>
              <w:widowControl/>
              <w:jc w:val="center"/>
              <w:textAlignment w:val="auto"/>
              <w:rPr>
                <w:sz w:val="18"/>
                <w:szCs w:val="18"/>
              </w:rPr>
            </w:pPr>
          </w:p>
        </w:tc>
      </w:tr>
      <w:tr w:rsidR="00C32C2D" w14:paraId="3B2473B6" w14:textId="77777777">
        <w:tblPrEx>
          <w:tblCellMar>
            <w:top w:w="0" w:type="dxa"/>
            <w:bottom w:w="0" w:type="dxa"/>
          </w:tblCellMar>
        </w:tblPrEx>
        <w:trPr>
          <w:trHeight w:val="231"/>
        </w:trPr>
        <w:tc>
          <w:tcPr>
            <w:tcW w:w="1277" w:type="dxa"/>
            <w:gridSpan w:val="2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7E9F0" w14:textId="77777777" w:rsidR="00C32C2D" w:rsidRDefault="00C32C2D">
            <w:pPr>
              <w:widowControl/>
              <w:textAlignment w:val="auto"/>
              <w:rPr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676E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D3AA9" w14:textId="77777777" w:rsidR="00C32C2D" w:rsidRDefault="00C32C2D">
            <w:pPr>
              <w:widowControl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05A0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BC43F" w14:textId="77777777" w:rsidR="00C32C2D" w:rsidRDefault="00C32C2D">
            <w:pPr>
              <w:widowControl/>
              <w:jc w:val="center"/>
              <w:textAlignment w:val="auto"/>
              <w:rPr>
                <w:sz w:val="18"/>
                <w:szCs w:val="18"/>
              </w:rPr>
            </w:pPr>
          </w:p>
        </w:tc>
      </w:tr>
      <w:tr w:rsidR="00C32C2D" w14:paraId="169541F2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tcBorders>
              <w:top w:val="single" w:sz="18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77EA42" w14:textId="77777777" w:rsidR="00C32C2D" w:rsidRDefault="00C32C2D">
            <w:pPr>
              <w:widowControl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290FD" w14:textId="77777777" w:rsidR="00C32C2D" w:rsidRDefault="00000000">
            <w:pPr>
              <w:widowControl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t xml:space="preserve"> DATE</w:t>
            </w:r>
          </w:p>
        </w:tc>
        <w:tc>
          <w:tcPr>
            <w:tcW w:w="2409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0F76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t xml:space="preserve">EPREUVE         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0FAC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t>LIEU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2B01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sz w:val="28"/>
                <w:szCs w:val="28"/>
                <w:lang w:eastAsia="en-US" w:bidi="ar-SA"/>
              </w:rPr>
              <w:t>RENCONTRE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94023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color w:val="000000"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Tahoma"/>
                <w:b/>
                <w:color w:val="000000"/>
                <w:sz w:val="28"/>
                <w:szCs w:val="28"/>
                <w:lang w:eastAsia="en-US" w:bidi="ar-SA"/>
              </w:rPr>
              <w:t>JUGE-ARBITRE</w:t>
            </w:r>
          </w:p>
        </w:tc>
        <w:tc>
          <w:tcPr>
            <w:tcW w:w="142" w:type="dxa"/>
            <w:tcBorders>
              <w:top w:val="single" w:sz="18" w:space="0" w:color="000001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2E4EE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Tahoma"/>
                <w:b/>
                <w:color w:val="000000"/>
                <w:sz w:val="28"/>
                <w:szCs w:val="28"/>
                <w:lang w:eastAsia="en-US" w:bidi="ar-SA"/>
              </w:rPr>
            </w:pPr>
          </w:p>
        </w:tc>
      </w:tr>
      <w:tr w:rsidR="00C32C2D" w14:paraId="482ABC12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0F8E7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2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97C3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2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F3619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b/>
                <w:u w:val="single"/>
                <w:lang w:eastAsia="en-US" w:bidi="ar-SA"/>
              </w:rPr>
            </w:pPr>
            <w:r>
              <w:rPr>
                <w:rFonts w:ascii="Calibri" w:hAnsi="Calibri" w:cs="Calibri"/>
                <w:b/>
                <w:u w:val="single"/>
                <w:lang w:eastAsia="en-US" w:bidi="ar-SA"/>
              </w:rPr>
              <w:t>JOURNEE 4 Phase 1</w:t>
            </w:r>
          </w:p>
        </w:tc>
        <w:tc>
          <w:tcPr>
            <w:tcW w:w="3261" w:type="dxa"/>
            <w:tcBorders>
              <w:top w:val="single" w:sz="4" w:space="0" w:color="000001"/>
              <w:left w:val="single" w:sz="4" w:space="0" w:color="000001"/>
              <w:bottom w:val="single" w:sz="2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B616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2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A43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2" w:space="0" w:color="000000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D2FE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A424F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</w:tr>
      <w:tr w:rsidR="00C32C2D" w14:paraId="454231BE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tcBorders>
              <w:righ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7DDC0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FAC93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C52A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C976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SAINT MARCEL TT 1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A35F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MONTIVILLIERS 1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5513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tcBorders>
              <w:lef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49CCC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381B644F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tcBorders>
              <w:righ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7B2BC7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B3E64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57F0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18" w:space="0" w:color="000001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6532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LE HAVRE ATT 7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18" w:space="0" w:color="000001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100C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MOTTEVILLE AS 1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84EB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tcBorders>
              <w:lef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710D6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038DB91E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tcBorders>
              <w:righ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E4004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B1B2C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E6B7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D46B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LES ANDELYS CS 1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F955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THIBERVILLE TT 1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09B1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tcBorders>
              <w:lef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DAD0E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224BE844" w14:textId="77777777">
        <w:tblPrEx>
          <w:tblCellMar>
            <w:top w:w="0" w:type="dxa"/>
            <w:bottom w:w="0" w:type="dxa"/>
          </w:tblCellMar>
        </w:tblPrEx>
        <w:trPr>
          <w:trHeight w:val="79"/>
        </w:trPr>
        <w:tc>
          <w:tcPr>
            <w:tcW w:w="142" w:type="dxa"/>
            <w:tcBorders>
              <w:righ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035D0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4F16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D825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261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E049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GRAND QUEVILLY ALCL TT 4</w:t>
            </w:r>
          </w:p>
        </w:tc>
        <w:tc>
          <w:tcPr>
            <w:tcW w:w="2976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21B0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SAFRAN NS 1</w:t>
            </w:r>
          </w:p>
        </w:tc>
        <w:tc>
          <w:tcPr>
            <w:tcW w:w="1276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381A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tcBorders>
              <w:lef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22DB8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356ECFCC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1A2A9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15519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A8349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B743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HONG LANDIN AS 3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7378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EVREUX EC 2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9268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78F57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635D1985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26839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37128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8C6A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261" w:type="dxa"/>
            <w:tcBorders>
              <w:top w:val="single" w:sz="2" w:space="0" w:color="000000"/>
              <w:left w:val="single" w:sz="2" w:space="0" w:color="000001"/>
              <w:bottom w:val="single" w:sz="4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9B43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QUEVILLY CP 5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1"/>
              <w:bottom w:val="single" w:sz="4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3304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SAINT ETIENNE DU ROUVRAY AS 1 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0925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79F94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394890FD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A8DF8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51511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5F5C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261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2D3D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ISNEAUVILLE FR 1</w:t>
            </w: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6E02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 DU HAVRE RC 1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2701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64060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6E825BEA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EF0E3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0C7FF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532B8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76F5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BONSECOURS ASC 2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778A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 DE REUIL TT 1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C22D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3258B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219178A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0D0E6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D6826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1232B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261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EE64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FONTAINE LE BOURG TT 1</w:t>
            </w: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58229" w14:textId="77777777" w:rsidR="00C32C2D" w:rsidRDefault="00000000">
            <w:pPr>
              <w:widowControl/>
              <w:tabs>
                <w:tab w:val="left" w:pos="630"/>
              </w:tabs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BOIS GUILLAUME USC 4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F2EF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18DAD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474DFEAC" w14:textId="77777777">
        <w:tblPrEx>
          <w:tblCellMar>
            <w:top w:w="0" w:type="dxa"/>
            <w:bottom w:w="0" w:type="dxa"/>
          </w:tblCellMar>
        </w:tblPrEx>
        <w:trPr>
          <w:trHeight w:val="149"/>
        </w:trPr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CE57C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9BD6A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462B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C3D8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MONT SAINT AIGNAN TT 3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15A95" w14:textId="77777777" w:rsidR="00C32C2D" w:rsidRDefault="00000000">
            <w:pPr>
              <w:widowControl/>
              <w:tabs>
                <w:tab w:val="left" w:pos="630"/>
              </w:tabs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BRIONNE TT 1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CC73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04697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2852D388" w14:textId="77777777">
        <w:tblPrEx>
          <w:tblCellMar>
            <w:top w:w="0" w:type="dxa"/>
            <w:bottom w:w="0" w:type="dxa"/>
          </w:tblCellMar>
        </w:tblPrEx>
        <w:trPr>
          <w:trHeight w:val="149"/>
        </w:trPr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2FF88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E5066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F2E7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2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6B47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ENVERMEU RS 1</w:t>
            </w: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72C21" w14:textId="77777777" w:rsidR="00C32C2D" w:rsidRDefault="00000000">
            <w:pPr>
              <w:widowControl/>
              <w:tabs>
                <w:tab w:val="left" w:pos="630"/>
              </w:tabs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ENTENTE SAINT PIERRE TT 7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4A61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755BE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77B50806" w14:textId="77777777">
        <w:tblPrEx>
          <w:tblCellMar>
            <w:top w:w="0" w:type="dxa"/>
            <w:bottom w:w="0" w:type="dxa"/>
          </w:tblCellMar>
        </w:tblPrEx>
        <w:trPr>
          <w:trHeight w:val="149"/>
        </w:trPr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89C78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72ABB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F085F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2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1067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QUEVILLY CP 6</w:t>
            </w: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10666" w14:textId="77777777" w:rsidR="00C32C2D" w:rsidRDefault="00000000">
            <w:pPr>
              <w:widowControl/>
              <w:tabs>
                <w:tab w:val="left" w:pos="630"/>
              </w:tabs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OISSEL ETT 2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F5FB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E8594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62C37231" w14:textId="77777777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01C03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80FD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5844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2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150D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PACY M2NILLES AP 3</w:t>
            </w: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74443" w14:textId="77777777" w:rsidR="00C32C2D" w:rsidRDefault="00000000">
            <w:pPr>
              <w:widowControl/>
              <w:tabs>
                <w:tab w:val="left" w:pos="630"/>
              </w:tabs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SAINT PHILBERT AC 1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2975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B54FC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17828CA4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00B24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3CD31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3BF9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B030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  <w:t>HEUQUEVILLE RF 1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06D0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MONTIVILLIERS TT 2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3699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0629E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377D6D8B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5A1D8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AEB5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2CCF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261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DABD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  <w:t>GUICHAINVILLE 2</w:t>
            </w: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74DF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FIDELAIRE US 1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719B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F1FCD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1B4716F6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E0322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0048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9FE5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F270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  <w:t>PORT DU HAVRE RC 3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9D03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FRANQUEVILLE SAINT PIERRE 3</w:t>
            </w:r>
          </w:p>
        </w:tc>
        <w:tc>
          <w:tcPr>
            <w:tcW w:w="127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604E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06145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545A576C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48AE8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CC671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18" w:space="0" w:color="000000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9C8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2480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GAILLON AUBEVOYE 1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1E08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NEUBOURG QUITTEBEUF TT 5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F666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A90CB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7CFC6729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D89CE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74AF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4B14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2348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BUCHY CP 1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523C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EVREUX EC 3</w:t>
            </w:r>
          </w:p>
        </w:tc>
        <w:tc>
          <w:tcPr>
            <w:tcW w:w="1276" w:type="dxa"/>
            <w:tcBorders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AB79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616F6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1A5051AC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0E836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516C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6FDCD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3557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LA CRIQUE TT 1</w:t>
            </w: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2DF0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AUFFAY CS 2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38BE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0AEDC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20CA286E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59E25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C050F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ADCCD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581D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MESNIL ESNARD TT 1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2AEA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 L’ARCHE TT 3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3A8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09ECB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3178E1B1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7DCD8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30F3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B498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1BC9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GUICHAINVILLE 1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D4EF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PAVILLY CP 3</w:t>
            </w:r>
          </w:p>
        </w:tc>
        <w:tc>
          <w:tcPr>
            <w:tcW w:w="1276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C213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441F7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6D79DF33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7710A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5B55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AEE6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89B7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LE HAVRE ATT 8</w:t>
            </w: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0167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BOOS MTT 1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AB9F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4CC6F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36A26D2F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748FD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E8BD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85AA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A897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PACY MENILLES AP 2 </w:t>
            </w: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7868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GRANDCAMP CP 1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1822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6BBF9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52D1BA0F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436FD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5E3FF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08/11/2026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8682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5</w:t>
            </w:r>
          </w:p>
        </w:tc>
        <w:tc>
          <w:tcPr>
            <w:tcW w:w="3261" w:type="dxa"/>
            <w:tcBorders>
              <w:top w:val="single" w:sz="18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09B0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  <w:r>
              <w:rPr>
                <w:rFonts w:ascii="Calibri" w:hAnsi="Calibri" w:cs="Calibri"/>
                <w:sz w:val="18"/>
                <w:szCs w:val="18"/>
                <w:lang w:eastAsia="en-US" w:bidi="ar-SA"/>
              </w:rPr>
              <w:t>PORT DU HAVRE RC 2</w:t>
            </w:r>
          </w:p>
        </w:tc>
        <w:tc>
          <w:tcPr>
            <w:tcW w:w="2976" w:type="dxa"/>
            <w:tcBorders>
              <w:top w:val="single" w:sz="18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175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GRAVIGNY US TT 3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23C3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0D571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6BB6B565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DBA29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18" w:space="0" w:color="000000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9968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1B0A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30C8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4554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98F5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7DD08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39D9A56A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59CD6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A40B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2555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1042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86D2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08B7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D26E2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6E0B1036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ABB10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2DAA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BA17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E603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E263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C54E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92351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FF0000"/>
                <w:sz w:val="18"/>
                <w:szCs w:val="18"/>
              </w:rPr>
            </w:pPr>
          </w:p>
        </w:tc>
      </w:tr>
      <w:tr w:rsidR="00C32C2D" w14:paraId="0FADE72C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79E0A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B417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AC52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9292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9BE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98AC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CD7FD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34BC7E79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8A3FD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F6E5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A21D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1A54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D682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1B38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020D1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0A08AB89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4CC95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5D3B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8190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4091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C928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DA2C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1B6BE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FF0000"/>
                <w:sz w:val="18"/>
                <w:szCs w:val="18"/>
              </w:rPr>
            </w:pPr>
          </w:p>
        </w:tc>
      </w:tr>
      <w:tr w:rsidR="00C32C2D" w14:paraId="2106B2C7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A9560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6FBC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6C17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8AB7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7387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E22A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E3DF9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2CF2A4C9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0531D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6E69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A147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0D83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2FFB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995A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0F170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6D3DC093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A86C9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9BD5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14AC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FB46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7A42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1983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B8DE8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7688624C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11B7F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A922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6013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A72E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6D76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2F31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C3D32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0500ECAA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2FE35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340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3218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9ED0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69C6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AEF1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94014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4F8CB353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83E557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1FB3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E76A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B5F3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11D7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55A6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2A871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628A0D0F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C865A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14E4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3D42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DB88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CD1E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D9A6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895B8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79F9542E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23D44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4CF1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8760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49C8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57A1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90A2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D6B56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20C44C02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1F51E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6326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7B23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DC9C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33F5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201A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75AEE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08909073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A4AC0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7CD47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ADCA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F036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2440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7E66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EEE9E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56AC8247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02487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3026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F147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0C8C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4942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465A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2D589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2AA1CC52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0ECD7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C0DE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DB34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28CC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F385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0FBC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37040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14745B60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28287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59D1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98F1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2731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6131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856F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0D1F3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7ABB9E42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E2412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A2F6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8C7F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C819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4211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5979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16475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54AD4619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B3390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F5627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8C7C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4B3D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4592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D3EC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BD492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2B5CBD3A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67058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ABFD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F5C4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2CA5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9ED5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3B64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94325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1C3B4AFA" w14:textId="77777777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D430B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135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CA8E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78A8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9CE6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420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FE2B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4A235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3457C596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B8286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280C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36D8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E551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4681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B296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B1355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39E5EC5E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43DED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7AAC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0612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ADCA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E8AF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6F3D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E5471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00EEA936" w14:textId="77777777">
        <w:tblPrEx>
          <w:tblCellMar>
            <w:top w:w="0" w:type="dxa"/>
            <w:bottom w:w="0" w:type="dxa"/>
          </w:tblCellMar>
        </w:tblPrEx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A9A66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1B44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CFE9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1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01D6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97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3FE5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1ED6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3C9A0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5EDE30D7" w14:textId="77777777" w:rsidR="00C32C2D" w:rsidRDefault="00C32C2D">
      <w:pPr>
        <w:pStyle w:val="Standard"/>
        <w:rPr>
          <w:rFonts w:ascii="Calibri" w:hAnsi="Calibri" w:cs="Calibri"/>
          <w:sz w:val="18"/>
          <w:szCs w:val="18"/>
        </w:rPr>
      </w:pPr>
    </w:p>
    <w:tbl>
      <w:tblPr>
        <w:tblW w:w="11341" w:type="dxa"/>
        <w:tblInd w:w="-87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7"/>
        <w:gridCol w:w="2409"/>
        <w:gridCol w:w="3119"/>
        <w:gridCol w:w="2977"/>
        <w:gridCol w:w="141"/>
        <w:gridCol w:w="1276"/>
        <w:gridCol w:w="142"/>
      </w:tblGrid>
      <w:tr w:rsidR="00C32C2D" w14:paraId="580173A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4991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  <w:lastRenderedPageBreak/>
              <w:t>DATE</w:t>
            </w:r>
          </w:p>
        </w:tc>
        <w:tc>
          <w:tcPr>
            <w:tcW w:w="2409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2361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  <w:t xml:space="preserve">EPREUVE         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1DA5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  <w:t>LIEU</w:t>
            </w:r>
          </w:p>
        </w:tc>
        <w:tc>
          <w:tcPr>
            <w:tcW w:w="2977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0ED4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  <w:t>RENCONTRE</w:t>
            </w:r>
          </w:p>
        </w:tc>
        <w:tc>
          <w:tcPr>
            <w:tcW w:w="1559" w:type="dxa"/>
            <w:gridSpan w:val="3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AA74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color w:val="000000"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b/>
                <w:color w:val="000000"/>
                <w:sz w:val="28"/>
                <w:szCs w:val="28"/>
                <w:lang w:eastAsia="en-US" w:bidi="ar-SA"/>
              </w:rPr>
              <w:t>JUGE-ARBITRE</w:t>
            </w:r>
          </w:p>
        </w:tc>
      </w:tr>
      <w:tr w:rsidR="00C32C2D" w14:paraId="7D870D5C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F253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FF0000"/>
                <w:sz w:val="18"/>
                <w:szCs w:val="1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45EE4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b/>
                <w:bCs/>
                <w:u w:val="single"/>
                <w:lang w:eastAsia="en-US" w:bidi="ar-SA"/>
              </w:rPr>
            </w:pPr>
            <w:r>
              <w:rPr>
                <w:rFonts w:ascii="Calibri" w:hAnsi="Calibri" w:cs="Calibri"/>
                <w:b/>
                <w:bCs/>
                <w:u w:val="single"/>
                <w:lang w:eastAsia="en-US" w:bidi="ar-SA"/>
              </w:rPr>
              <w:t>JOURNEE 5 Phase 1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9207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FF0000"/>
                <w:sz w:val="18"/>
                <w:szCs w:val="18"/>
                <w:lang w:val="en-GB"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FC56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FF0000"/>
                <w:sz w:val="18"/>
                <w:szCs w:val="18"/>
                <w:lang w:val="en-GB"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40B0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</w:tr>
      <w:tr w:rsidR="00C32C2D" w14:paraId="0855C8C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8871F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47E1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6EDC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MONTIVILLIERS 1</w:t>
            </w: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DFEC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GRAND COURONNE TT 1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41DB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AFEA971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37FEF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FDC4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24B3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SOTTEVILLE S 1</w:t>
            </w: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C320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 HAVRE ATT 7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8277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E460C0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7412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B144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536C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MOTTEVILLE AS 1</w:t>
            </w: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3C52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BEAUMONT LE ROGER TT 1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FB7A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EE0000"/>
                <w:sz w:val="20"/>
                <w:szCs w:val="20"/>
                <w:lang w:eastAsia="en-US" w:bidi="ar-SA"/>
              </w:rPr>
            </w:pPr>
          </w:p>
        </w:tc>
      </w:tr>
      <w:tr w:rsidR="00C32C2D" w14:paraId="687503D7" w14:textId="77777777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8AB35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CE65A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DB2D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ROUEN SPO TT 8</w:t>
            </w:r>
          </w:p>
        </w:tc>
        <w:tc>
          <w:tcPr>
            <w:tcW w:w="2977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3633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BRETTEVILLE DU GRAND CAUX 1</w:t>
            </w:r>
          </w:p>
        </w:tc>
        <w:tc>
          <w:tcPr>
            <w:tcW w:w="1559" w:type="dxa"/>
            <w:gridSpan w:val="3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0E3E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8FEC452" w14:textId="77777777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13BE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3DCD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D034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DE L’ARCHE TT 2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43B8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DIEPPE UC TT 1</w:t>
            </w:r>
          </w:p>
        </w:tc>
        <w:tc>
          <w:tcPr>
            <w:tcW w:w="1559" w:type="dxa"/>
            <w:gridSpan w:val="3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B5CA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0C352F6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E3A1B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80B9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27A7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THIBERVILLE TT 1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1582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SAINT NICOLAS CEP 2</w:t>
            </w:r>
          </w:p>
        </w:tc>
        <w:tc>
          <w:tcPr>
            <w:tcW w:w="1559" w:type="dxa"/>
            <w:gridSpan w:val="3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F0AE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1201CF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25C9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5FF2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ADBF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SAFRAN NS 1</w:t>
            </w:r>
          </w:p>
        </w:tc>
        <w:tc>
          <w:tcPr>
            <w:tcW w:w="2977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504D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HONG LANDIN AS 3</w:t>
            </w:r>
          </w:p>
        </w:tc>
        <w:tc>
          <w:tcPr>
            <w:tcW w:w="1559" w:type="dxa"/>
            <w:gridSpan w:val="3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A1B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0EE634C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49190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12D2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D59E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EVREUX EC 2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DCF2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QUEVILLY CP 5</w:t>
            </w:r>
          </w:p>
        </w:tc>
        <w:tc>
          <w:tcPr>
            <w:tcW w:w="1559" w:type="dxa"/>
            <w:gridSpan w:val="3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FD5E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0D4B0DC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44D07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BC70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F4E4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 DU HAVRE RC 1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BDC5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GRAND QUEVILLY ALCL TT 4</w:t>
            </w:r>
          </w:p>
        </w:tc>
        <w:tc>
          <w:tcPr>
            <w:tcW w:w="1559" w:type="dxa"/>
            <w:gridSpan w:val="3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1569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F80B156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1AA02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3F08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E86A3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SAINT ETIENNE DU ROUVRAY AS 1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00C2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ISNEAUVILLE FR 1</w:t>
            </w:r>
          </w:p>
        </w:tc>
        <w:tc>
          <w:tcPr>
            <w:tcW w:w="1559" w:type="dxa"/>
            <w:gridSpan w:val="3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E43E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9022EC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03312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3F2B5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2FA4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  <w:t>MONT SAINT AIGNAN TT 2</w:t>
            </w:r>
          </w:p>
        </w:tc>
        <w:tc>
          <w:tcPr>
            <w:tcW w:w="2977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908D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  <w:t>BONSECOURS AS C 2</w:t>
            </w:r>
          </w:p>
        </w:tc>
        <w:tc>
          <w:tcPr>
            <w:tcW w:w="1559" w:type="dxa"/>
            <w:gridSpan w:val="3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58BD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7AED5BE" w14:textId="77777777">
        <w:tblPrEx>
          <w:tblCellMar>
            <w:top w:w="0" w:type="dxa"/>
            <w:bottom w:w="0" w:type="dxa"/>
          </w:tblCellMar>
        </w:tblPrEx>
        <w:trPr>
          <w:trHeight w:val="176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9CF00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7281D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AB6C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  <w:t>BOIS GUILLAUME USC 4</w:t>
            </w: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2CCC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  <w:t>CANTELEU MAROMME TT 2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5E77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8CDFECF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AB55C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C745F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9343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  <w:t>GRAVIGNY US TT 2</w:t>
            </w: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4AAF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  <w:t>FONTAINE LE BOURG TT 1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FE48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17083F1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50BCA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20DE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B9E9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  <w:t>BRIONNE TT 1</w:t>
            </w:r>
          </w:p>
        </w:tc>
        <w:tc>
          <w:tcPr>
            <w:tcW w:w="2977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F307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  <w:t>ENVERMEU RS 1</w:t>
            </w:r>
          </w:p>
        </w:tc>
        <w:tc>
          <w:tcPr>
            <w:tcW w:w="1559" w:type="dxa"/>
            <w:gridSpan w:val="3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30E8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C172BDC" w14:textId="77777777">
        <w:tblPrEx>
          <w:tblCellMar>
            <w:top w:w="0" w:type="dxa"/>
            <w:bottom w:w="0" w:type="dxa"/>
          </w:tblCellMar>
        </w:tblPrEx>
        <w:trPr>
          <w:trHeight w:val="151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291FC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75DC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6082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  <w:t>ENTENTE SAINT PIERRE 7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32D4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  <w:t>QUEVILLY CP 6</w:t>
            </w:r>
          </w:p>
        </w:tc>
        <w:tc>
          <w:tcPr>
            <w:tcW w:w="1559" w:type="dxa"/>
            <w:gridSpan w:val="3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D3A6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8ADF9C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A5C9A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F7D4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6C87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  <w:t>SAINT PHILBERT AC 1</w:t>
            </w: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560C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US" w:eastAsia="en-US" w:bidi="ar-SA"/>
              </w:rPr>
              <w:t>MONT SAINT AIGNAN TT 3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FCE6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C3E1733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4B950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6008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824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MONTIVILLIERS TT 2</w:t>
            </w:r>
          </w:p>
        </w:tc>
        <w:tc>
          <w:tcPr>
            <w:tcW w:w="2977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790D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GUICHAINVILLE 2</w:t>
            </w:r>
          </w:p>
        </w:tc>
        <w:tc>
          <w:tcPr>
            <w:tcW w:w="1559" w:type="dxa"/>
            <w:gridSpan w:val="3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D504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</w:tr>
      <w:tr w:rsidR="00C32C2D" w14:paraId="10B41B2C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CE415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6CA7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283C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FIDELAIRE US 1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68B5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PORT DU HAVRE RC 3</w:t>
            </w:r>
          </w:p>
        </w:tc>
        <w:tc>
          <w:tcPr>
            <w:tcW w:w="1559" w:type="dxa"/>
            <w:gridSpan w:val="3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D445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F8944D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31EC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B0B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B6F2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FRANQUEVILLE SAINT PIERRE 3</w:t>
            </w: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51BA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PAVILLY CP 4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32E6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</w:tr>
      <w:tr w:rsidR="00C32C2D" w14:paraId="17FBF4E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206BB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8F0A1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408E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NEUBOURD QUITTEBEUF TT 5</w:t>
            </w:r>
          </w:p>
        </w:tc>
        <w:tc>
          <w:tcPr>
            <w:tcW w:w="2977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6A3D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BUCHY CP 1</w:t>
            </w:r>
          </w:p>
        </w:tc>
        <w:tc>
          <w:tcPr>
            <w:tcW w:w="1559" w:type="dxa"/>
            <w:gridSpan w:val="3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9519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56B63D1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E529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2AE6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8F5C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EVREUX EC 3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925F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 CRIQUE TT 1</w:t>
            </w:r>
          </w:p>
        </w:tc>
        <w:tc>
          <w:tcPr>
            <w:tcW w:w="1559" w:type="dxa"/>
            <w:gridSpan w:val="3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22C5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B3DD3FF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0FF7B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5BEC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4D69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 DU HAVRE RC 4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8A92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GAILLON AUBEVOYE 1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D4E3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5EA545B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A8C9E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15EF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5143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AUFFAY CS 2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ED1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SAINT NICOLAS CEP 3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7D81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CFDFA4E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30B03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A57C5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5E6B3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 L’ARCHE TT 3</w:t>
            </w:r>
          </w:p>
        </w:tc>
        <w:tc>
          <w:tcPr>
            <w:tcW w:w="2977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03B7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GUICHAINVILLE 1</w:t>
            </w:r>
          </w:p>
        </w:tc>
        <w:tc>
          <w:tcPr>
            <w:tcW w:w="1559" w:type="dxa"/>
            <w:gridSpan w:val="3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6274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EC284B3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86A90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CE331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4903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PAVILLY CP 3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D576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 HAVRE ATT 8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F314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A0C8123" w14:textId="77777777">
        <w:tblPrEx>
          <w:tblCellMar>
            <w:top w:w="0" w:type="dxa"/>
            <w:bottom w:w="0" w:type="dxa"/>
          </w:tblCellMar>
        </w:tblPrEx>
        <w:trPr>
          <w:trHeight w:val="204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9B64C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35168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6EDC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GRANSCAMP CP 1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3D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MESNIL ESNARD TT 1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6E1A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3B95F2E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30D02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6D1C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AA72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BOOS MTT 1</w:t>
            </w: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B06D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PACY MENILLES AP 2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23C1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7BF953C" w14:textId="77777777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55389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270E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5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3433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ENTENTE SAINT PIERRE TT 8</w:t>
            </w:r>
          </w:p>
        </w:tc>
        <w:tc>
          <w:tcPr>
            <w:tcW w:w="2977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460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 DU HAVRE RC 2</w:t>
            </w:r>
          </w:p>
        </w:tc>
        <w:tc>
          <w:tcPr>
            <w:tcW w:w="1559" w:type="dxa"/>
            <w:gridSpan w:val="3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865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931547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D0766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19D69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4 Poule 5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0985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ROUEN SPO TT 9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026B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ARQUES ES 1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A9C7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4DB7F6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29E98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22/11/2026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AF1A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5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4811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GRAVIGNY US TT 3</w:t>
            </w: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9DDE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YVETOT CP 3</w:t>
            </w: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37CE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4612359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3CE2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878B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AB0E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0A9B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C973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255F30F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5BA1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FE28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1883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4856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E497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B6B07B6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A7E9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144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5E4C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77EF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E922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D69C797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3CDE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DCE7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7492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E62C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FCDD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37F96D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AD50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C54D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EFB4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B418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D338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1CB7A698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9ADA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80F2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A0E1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AF6F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182E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8E72D2E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EE46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DB67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E962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4221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D0C8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A27F278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CFAC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D7F8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34D9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38B7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B361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36C5E7E6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DA9B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43C8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1D9B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AD5F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F485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3AAB9747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E3D4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23EC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07FD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6141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D387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BC8728D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7502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B3F2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2006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71FD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DC84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AE1A6D1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F7EB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BFC4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92D0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1DA4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F8F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C00E8BD" w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99BA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46B7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CB24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0A1D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D909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E927191" w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8C7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2FAC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BE26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8C2F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D214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DEC5530" w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B9A5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C230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91C0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46FB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E840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1FC608B" w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CFF4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B50B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36BC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B2E4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A2F7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3ADA892" w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08CD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7CD8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3869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EEF3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C498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B1EAD77" w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8AB6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54BE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D34C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DC28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C9CF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C890B62" w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159C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D7C2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00C9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F56B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E993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2FBCBAD" w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662C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749C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60B9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797D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7FF5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70BA84D" w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19D9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7795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7674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1289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F0BF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E62F54D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45F1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0323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  <w:t xml:space="preserve">EPREUVE         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371C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  <w:t>LIEU</w:t>
            </w:r>
          </w:p>
        </w:tc>
        <w:tc>
          <w:tcPr>
            <w:tcW w:w="3118" w:type="dxa"/>
            <w:gridSpan w:val="2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0943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  <w:t>RENCONTRE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1FEC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color w:val="000000"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b/>
                <w:color w:val="000000"/>
                <w:sz w:val="28"/>
                <w:szCs w:val="28"/>
                <w:lang w:eastAsia="en-US" w:bidi="ar-SA"/>
              </w:rPr>
              <w:t>JUGE-ARBITRE</w:t>
            </w: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58167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color w:val="000000"/>
                <w:sz w:val="28"/>
                <w:szCs w:val="28"/>
                <w:lang w:eastAsia="en-US" w:bidi="ar-SA"/>
              </w:rPr>
            </w:pPr>
          </w:p>
        </w:tc>
      </w:tr>
      <w:tr w:rsidR="00C32C2D" w14:paraId="1A2A45CB" w14:textId="77777777">
        <w:tblPrEx>
          <w:tblCellMar>
            <w:top w:w="0" w:type="dxa"/>
            <w:bottom w:w="0" w:type="dxa"/>
          </w:tblCellMar>
        </w:tblPrEx>
        <w:trPr>
          <w:trHeight w:val="35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9608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986FD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b/>
                <w:u w:val="single"/>
                <w:lang w:eastAsia="en-US" w:bidi="ar-SA"/>
              </w:rPr>
            </w:pPr>
            <w:r>
              <w:rPr>
                <w:rFonts w:ascii="Calibri" w:hAnsi="Calibri" w:cs="Calibri"/>
                <w:b/>
                <w:u w:val="single"/>
                <w:lang w:eastAsia="en-US" w:bidi="ar-SA"/>
              </w:rPr>
              <w:t>JOURNEE 6 Phase 1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C979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4F81BD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0431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4F81BD"/>
                <w:sz w:val="20"/>
                <w:szCs w:val="20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B7F6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33AAC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46502D79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43F81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53200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BE053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 HAVRE ATT 7</w:t>
            </w:r>
          </w:p>
        </w:tc>
        <w:tc>
          <w:tcPr>
            <w:tcW w:w="3118" w:type="dxa"/>
            <w:gridSpan w:val="2"/>
            <w:tcBorders>
              <w:top w:val="single" w:sz="2" w:space="0" w:color="000001"/>
              <w:left w:val="single" w:sz="2" w:space="0" w:color="000001"/>
              <w:bottom w:val="single" w:sz="4" w:space="0" w:color="000000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99E1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MONTIVILLIERS  1</w:t>
            </w:r>
          </w:p>
        </w:tc>
        <w:tc>
          <w:tcPr>
            <w:tcW w:w="1276" w:type="dxa"/>
            <w:tcBorders>
              <w:top w:val="single" w:sz="2" w:space="0" w:color="000001"/>
              <w:left w:val="single" w:sz="4" w:space="0" w:color="000001"/>
              <w:bottom w:val="single" w:sz="4" w:space="0" w:color="000000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23B8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A1C6B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543799C7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D4524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222D0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E49E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SOTTEVILLE S 1</w:t>
            </w:r>
          </w:p>
        </w:tc>
        <w:tc>
          <w:tcPr>
            <w:tcW w:w="3118" w:type="dxa"/>
            <w:gridSpan w:val="2"/>
            <w:tcBorders>
              <w:top w:val="single" w:sz="2" w:space="0" w:color="000001"/>
              <w:left w:val="single" w:sz="2" w:space="0" w:color="000001"/>
              <w:bottom w:val="single" w:sz="4" w:space="0" w:color="000000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5C93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MOTTEVILLE AS 1</w:t>
            </w:r>
          </w:p>
        </w:tc>
        <w:tc>
          <w:tcPr>
            <w:tcW w:w="1276" w:type="dxa"/>
            <w:tcBorders>
              <w:top w:val="single" w:sz="2" w:space="0" w:color="000001"/>
              <w:left w:val="single" w:sz="4" w:space="0" w:color="000001"/>
              <w:bottom w:val="single" w:sz="4" w:space="0" w:color="000000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4C93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87864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0E77ED1D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3397D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15438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99B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SAINT MARCEL TT 1</w:t>
            </w:r>
          </w:p>
        </w:tc>
        <w:tc>
          <w:tcPr>
            <w:tcW w:w="3118" w:type="dxa"/>
            <w:gridSpan w:val="2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E1C96" w14:textId="77777777" w:rsidR="00C32C2D" w:rsidRDefault="00000000">
            <w:pPr>
              <w:widowControl/>
              <w:jc w:val="center"/>
              <w:textAlignment w:val="auto"/>
            </w:pPr>
            <w:r>
              <w:rPr>
                <w:rFonts w:ascii="Calibri Light" w:hAnsi="Calibri Light" w:cs="Calibri Light"/>
                <w:sz w:val="20"/>
                <w:szCs w:val="20"/>
                <w:lang w:eastAsia="en-US" w:bidi="ar-SA"/>
              </w:rPr>
              <w:t>BEAUMONT LE ROGER TT 1</w:t>
            </w:r>
          </w:p>
        </w:tc>
        <w:tc>
          <w:tcPr>
            <w:tcW w:w="1276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B59D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61A80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734F5DB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0"/>
              <w:left w:val="single" w:sz="18" w:space="0" w:color="000001"/>
              <w:bottom w:val="single" w:sz="18" w:space="0" w:color="000000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01979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E09A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6201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LES ANDELYS CS 1</w:t>
            </w:r>
          </w:p>
        </w:tc>
        <w:tc>
          <w:tcPr>
            <w:tcW w:w="3118" w:type="dxa"/>
            <w:gridSpan w:val="2"/>
            <w:tcBorders>
              <w:top w:val="single" w:sz="18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90D6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 L’ARCHE TT 2</w:t>
            </w:r>
          </w:p>
        </w:tc>
        <w:tc>
          <w:tcPr>
            <w:tcW w:w="1276" w:type="dxa"/>
            <w:tcBorders>
              <w:top w:val="single" w:sz="18" w:space="0" w:color="000000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52C5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C22D4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78E48CCE" w14:textId="77777777">
        <w:tblPrEx>
          <w:tblCellMar>
            <w:top w:w="0" w:type="dxa"/>
            <w:bottom w:w="0" w:type="dxa"/>
          </w:tblCellMar>
        </w:tblPrEx>
        <w:trPr>
          <w:trHeight w:val="35"/>
        </w:trPr>
        <w:tc>
          <w:tcPr>
            <w:tcW w:w="1277" w:type="dxa"/>
            <w:tcBorders>
              <w:top w:val="single" w:sz="18" w:space="0" w:color="000000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A6741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8108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F558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QUEVILLY CP 5</w:t>
            </w:r>
          </w:p>
        </w:tc>
        <w:tc>
          <w:tcPr>
            <w:tcW w:w="3118" w:type="dxa"/>
            <w:gridSpan w:val="2"/>
            <w:tcBorders>
              <w:top w:val="single" w:sz="18" w:space="0" w:color="000001"/>
              <w:left w:val="single" w:sz="2" w:space="0" w:color="000001"/>
              <w:bottom w:val="single" w:sz="4" w:space="0" w:color="000000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FE16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SAFRAN NS 1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4" w:space="0" w:color="000000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DF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5924C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513D425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AA29C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D2A8B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5D15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EVREUX EC 2</w:t>
            </w:r>
          </w:p>
        </w:tc>
        <w:tc>
          <w:tcPr>
            <w:tcW w:w="3118" w:type="dxa"/>
            <w:gridSpan w:val="2"/>
            <w:tcBorders>
              <w:top w:val="single" w:sz="2" w:space="0" w:color="000001"/>
              <w:left w:val="single" w:sz="2" w:space="0" w:color="000001"/>
              <w:bottom w:val="single" w:sz="4" w:space="0" w:color="000000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BDA7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SAINT ETIENNE DU ROUVRAY AS 1</w:t>
            </w:r>
          </w:p>
        </w:tc>
        <w:tc>
          <w:tcPr>
            <w:tcW w:w="1276" w:type="dxa"/>
            <w:tcBorders>
              <w:top w:val="single" w:sz="2" w:space="0" w:color="000001"/>
              <w:left w:val="single" w:sz="4" w:space="0" w:color="000001"/>
              <w:bottom w:val="single" w:sz="4" w:space="0" w:color="000000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87FA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56695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0875096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E696D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F809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4322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HONG LANDIN AS 3</w:t>
            </w:r>
          </w:p>
        </w:tc>
        <w:tc>
          <w:tcPr>
            <w:tcW w:w="3118" w:type="dxa"/>
            <w:gridSpan w:val="2"/>
            <w:tcBorders>
              <w:top w:val="single" w:sz="2" w:space="0" w:color="000001"/>
              <w:left w:val="single" w:sz="2" w:space="0" w:color="000001"/>
              <w:bottom w:val="single" w:sz="4" w:space="0" w:color="000000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62A6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 DU HAVRE RC 1</w:t>
            </w:r>
          </w:p>
        </w:tc>
        <w:tc>
          <w:tcPr>
            <w:tcW w:w="1276" w:type="dxa"/>
            <w:tcBorders>
              <w:top w:val="single" w:sz="2" w:space="0" w:color="000001"/>
              <w:left w:val="single" w:sz="4" w:space="0" w:color="000001"/>
              <w:bottom w:val="single" w:sz="4" w:space="0" w:color="000000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5E93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B0D27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504F771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B6228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1864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A15D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GRAND QUEVILLY ALCL TT 4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5634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ISNEAUVILLE FR 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D6F4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B2FF9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3617D8B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1277" w:type="dxa"/>
            <w:tcBorders>
              <w:top w:val="single" w:sz="18" w:space="0" w:color="000000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54F84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18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84DE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14D5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BONSECOURS ASC 2</w:t>
            </w:r>
          </w:p>
        </w:tc>
        <w:tc>
          <w:tcPr>
            <w:tcW w:w="3118" w:type="dxa"/>
            <w:gridSpan w:val="2"/>
            <w:tcBorders>
              <w:top w:val="single" w:sz="18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FF15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BOIS GUILLAUME USC 4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9A8E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61CF7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EE860C7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A3202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D61F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37E6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QUEVILLY CP 6</w:t>
            </w:r>
          </w:p>
        </w:tc>
        <w:tc>
          <w:tcPr>
            <w:tcW w:w="3118" w:type="dxa"/>
            <w:gridSpan w:val="2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5B23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BRIONNE TT 1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32F5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3CE9F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4FC9D58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5870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A4ED1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11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E8D0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ENTENTE SAINT PIERRE 7</w:t>
            </w:r>
          </w:p>
        </w:tc>
        <w:tc>
          <w:tcPr>
            <w:tcW w:w="3118" w:type="dxa"/>
            <w:gridSpan w:val="2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43A8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OISSEL ETT 2</w:t>
            </w:r>
          </w:p>
        </w:tc>
        <w:tc>
          <w:tcPr>
            <w:tcW w:w="1276" w:type="dxa"/>
            <w:tcBorders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70F3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304CB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1470C47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CF2A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6385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11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CB14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ENVERMEU RS 1</w:t>
            </w:r>
          </w:p>
        </w:tc>
        <w:tc>
          <w:tcPr>
            <w:tcW w:w="3118" w:type="dxa"/>
            <w:gridSpan w:val="2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AEAA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SAINT PHILBERT AC 1</w:t>
            </w:r>
          </w:p>
        </w:tc>
        <w:tc>
          <w:tcPr>
            <w:tcW w:w="1276" w:type="dxa"/>
            <w:tcBorders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9096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3A43C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DCBF638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EB13F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2933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11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7140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MONT SAINT AIGNAN TT 3</w:t>
            </w:r>
          </w:p>
        </w:tc>
        <w:tc>
          <w:tcPr>
            <w:tcW w:w="3118" w:type="dxa"/>
            <w:gridSpan w:val="2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72EA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PACY MENILLES AP 3</w:t>
            </w:r>
          </w:p>
        </w:tc>
        <w:tc>
          <w:tcPr>
            <w:tcW w:w="1276" w:type="dxa"/>
            <w:tcBorders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475D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685D3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7677E8B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19EE2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9041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EC4D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 DU HAVRE RC 3</w:t>
            </w:r>
          </w:p>
        </w:tc>
        <w:tc>
          <w:tcPr>
            <w:tcW w:w="3118" w:type="dxa"/>
            <w:gridSpan w:val="2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247D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MONTIVILLIERS 2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A035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CF792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EFCABCD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E8F3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9CAA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11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FA0E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FIDELAIRE US 1</w:t>
            </w:r>
          </w:p>
        </w:tc>
        <w:tc>
          <w:tcPr>
            <w:tcW w:w="3118" w:type="dxa"/>
            <w:gridSpan w:val="2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BFDD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FRANQUEVILLE SAINT PIERRE 3</w:t>
            </w:r>
          </w:p>
        </w:tc>
        <w:tc>
          <w:tcPr>
            <w:tcW w:w="1276" w:type="dxa"/>
            <w:tcBorders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688D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2D32A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08A5944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7925D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6F125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11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DFFD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GUICHAINVILLE 2</w:t>
            </w:r>
          </w:p>
        </w:tc>
        <w:tc>
          <w:tcPr>
            <w:tcW w:w="3118" w:type="dxa"/>
            <w:gridSpan w:val="2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CCE6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LA REMUEE FJ TT 2</w:t>
            </w:r>
          </w:p>
        </w:tc>
        <w:tc>
          <w:tcPr>
            <w:tcW w:w="1276" w:type="dxa"/>
            <w:tcBorders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7CD9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27EBB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693B117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F6FBB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E0D4F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16843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HEUQUEVILLE RF1</w:t>
            </w: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9C70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PAVILLY CP 4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4441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A4C7D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1CB1BEB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D905A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7B418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F00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 CRIQUE TT 1</w:t>
            </w:r>
          </w:p>
        </w:tc>
        <w:tc>
          <w:tcPr>
            <w:tcW w:w="3118" w:type="dxa"/>
            <w:gridSpan w:val="2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951B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NEUBOURG QUITTEBEUF TT 5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118D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C3136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0AD4441F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B029B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FAE15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610D3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EVREUX EC 3</w:t>
            </w: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06D8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AUFFAY CS 2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5DBA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97B3A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0AB8981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6180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58CCD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78BC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BUCHY CP 1</w:t>
            </w:r>
          </w:p>
        </w:tc>
        <w:tc>
          <w:tcPr>
            <w:tcW w:w="3118" w:type="dxa"/>
            <w:gridSpan w:val="2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971E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PORT DU HAVRE RC 4</w:t>
            </w:r>
          </w:p>
        </w:tc>
        <w:tc>
          <w:tcPr>
            <w:tcW w:w="1276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3C8C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5AE2B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157F0ED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E9B3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675E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6440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GAILLON AUBEVOYE 1</w:t>
            </w: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DDA2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SAINT NICOLAS CEP 3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7CB4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FF832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BD3043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26194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4E6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B4F3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 HAVRE ATT 8</w:t>
            </w:r>
          </w:p>
        </w:tc>
        <w:tc>
          <w:tcPr>
            <w:tcW w:w="3118" w:type="dxa"/>
            <w:gridSpan w:val="2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9C8F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 L’ARCHE TT 3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088F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F38F7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24EA9C6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4CEB3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A8F6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B5AB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PAVILLY CP 3 </w:t>
            </w: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446E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BOOS MTT 1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18BC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BCF6A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099C6C1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3F3C2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B49B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7F59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GUICHAINVILLE 1</w:t>
            </w: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5118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GRANSCAMP CP 1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E049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62F68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6205635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ACF3A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CBA50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46B8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MESNIL ESNARD TT 1</w:t>
            </w: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DD31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PACY MENILLES AP 2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F6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2BB73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48B1027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7DCBD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BFBF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5</w:t>
            </w: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D897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 DU HAVRE RC 2</w:t>
            </w:r>
          </w:p>
        </w:tc>
        <w:tc>
          <w:tcPr>
            <w:tcW w:w="3118" w:type="dxa"/>
            <w:gridSpan w:val="2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EB10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CROTH TT 1</w:t>
            </w: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A58D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9F479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6DE8D2B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771F9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06/12/2026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C341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5</w:t>
            </w: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695D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ENTENTE SAINT PIERRE TT 8</w:t>
            </w:r>
          </w:p>
        </w:tc>
        <w:tc>
          <w:tcPr>
            <w:tcW w:w="3118" w:type="dxa"/>
            <w:gridSpan w:val="2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F4A3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GRAVIGNY US TT 3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0378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DE9A9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9FC4070" w14:textId="77777777">
        <w:tblPrEx>
          <w:tblCellMar>
            <w:top w:w="0" w:type="dxa"/>
            <w:bottom w:w="0" w:type="dxa"/>
          </w:tblCellMar>
        </w:tblPrEx>
        <w:trPr>
          <w:trHeight w:val="88"/>
        </w:trPr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A886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0CDA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F97B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C9CC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8435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DBEC1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AFA7284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0D09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0259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380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13FC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87EB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12595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2A2CC5F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7FAD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F99A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632F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E40D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95AE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714CF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159A26F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6F8C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3DBB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F28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763E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1813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67209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2D6FA35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95FE7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10A1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DFBA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B74C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BEB1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B74B7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A8D50D6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9A54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5C54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EB2C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E335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3AA4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4754C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8383EE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2C7B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52E4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DD98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EC13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67B0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996EB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960027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25CD7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0890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5EB7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651B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92AD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9D3DF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09FBCDB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BEDE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323E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5B62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9D07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EEDA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CED3C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C0F97B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CFA8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4904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0795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CE91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7A87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F6E08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1997CF3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B518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41F1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93D7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72FE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69E6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884A5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91D5D44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B1B5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5BB9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B72F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5598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8389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CF69D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50011119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FB79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31D6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BFAC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119A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3239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5A447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7DA2E214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9C8B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51B9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17D2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A10B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FF90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212C0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D06242E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81BD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1DE3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6408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6CB3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E079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952DA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FB1240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6ECD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92FA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5E5F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34B4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D9B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B9D87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79EDCCB6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08E4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F93F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D01F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21FC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9D91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1AA30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A69049F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35BA7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FE11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C38B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9291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A120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4252A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0489BB0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2ED3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39D0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B7F4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F15B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20E6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0EC92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32D5FE1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98EB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421C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F897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A1F8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7805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F25ED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BF2BD4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42BA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B9BA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03F4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82AD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0156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41089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6AC9AC3D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335E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240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7260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B797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ED12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A644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9546C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55E19FD6" w14:textId="77777777" w:rsidR="00C32C2D" w:rsidRDefault="00C32C2D">
      <w:pPr>
        <w:pStyle w:val="Standard"/>
        <w:rPr>
          <w:rFonts w:ascii="Calibri" w:hAnsi="Calibri" w:cs="Calibri"/>
          <w:sz w:val="18"/>
          <w:szCs w:val="18"/>
        </w:rPr>
      </w:pPr>
    </w:p>
    <w:p w14:paraId="4BBDC25D" w14:textId="77777777" w:rsidR="00C32C2D" w:rsidRDefault="00C32C2D">
      <w:pPr>
        <w:pStyle w:val="Standard"/>
        <w:rPr>
          <w:rFonts w:ascii="Calibri" w:hAnsi="Calibri" w:cs="Calibri"/>
          <w:sz w:val="18"/>
          <w:szCs w:val="18"/>
        </w:rPr>
      </w:pPr>
    </w:p>
    <w:tbl>
      <w:tblPr>
        <w:tblW w:w="11341" w:type="dxa"/>
        <w:tblInd w:w="-87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7"/>
        <w:gridCol w:w="2268"/>
        <w:gridCol w:w="3260"/>
        <w:gridCol w:w="3118"/>
        <w:gridCol w:w="1418"/>
      </w:tblGrid>
      <w:tr w:rsidR="00C32C2D" w14:paraId="2909CE68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639A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</w:pPr>
            <w:bookmarkStart w:id="0" w:name="_Hlk203998156"/>
            <w:r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  <w:lastRenderedPageBreak/>
              <w:t>DATE</w:t>
            </w:r>
          </w:p>
        </w:tc>
        <w:tc>
          <w:tcPr>
            <w:tcW w:w="2268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ED3F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  <w:t>EPREUVE</w:t>
            </w:r>
          </w:p>
          <w:p w14:paraId="48C7C20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BE2C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  <w:t>LIEU</w:t>
            </w:r>
          </w:p>
        </w:tc>
        <w:tc>
          <w:tcPr>
            <w:tcW w:w="3118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7003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 w:bidi="ar-SA"/>
              </w:rPr>
              <w:t>RENCONTRE</w:t>
            </w:r>
          </w:p>
        </w:tc>
        <w:tc>
          <w:tcPr>
            <w:tcW w:w="1418" w:type="dxa"/>
            <w:tcBorders>
              <w:top w:val="single" w:sz="18" w:space="0" w:color="000001"/>
              <w:left w:val="single" w:sz="18" w:space="0" w:color="000001"/>
              <w:bottom w:val="single" w:sz="18" w:space="0" w:color="000001"/>
              <w:right w:val="single" w:sz="18" w:space="0" w:color="000001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14D9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b/>
                <w:color w:val="000000"/>
                <w:sz w:val="28"/>
                <w:szCs w:val="28"/>
                <w:lang w:eastAsia="en-US" w:bidi="ar-SA"/>
              </w:rPr>
            </w:pPr>
            <w:r>
              <w:rPr>
                <w:rFonts w:ascii="Calibri" w:hAnsi="Calibri" w:cs="Calibri"/>
                <w:b/>
                <w:color w:val="000000"/>
                <w:sz w:val="28"/>
                <w:szCs w:val="28"/>
                <w:lang w:eastAsia="en-US" w:bidi="ar-SA"/>
              </w:rPr>
              <w:t>JUGE-ARBITRE</w:t>
            </w:r>
          </w:p>
        </w:tc>
      </w:tr>
      <w:tr w:rsidR="00C32C2D" w14:paraId="05CF701A" w14:textId="77777777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022A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FF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D52D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b/>
                <w:bCs/>
                <w:u w:val="single"/>
                <w:lang w:eastAsia="en-US" w:bidi="ar-SA"/>
              </w:rPr>
              <w:t>JOURNEE 7 Phase 1</w:t>
            </w:r>
          </w:p>
        </w:tc>
        <w:tc>
          <w:tcPr>
            <w:tcW w:w="3260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F6ED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FF0000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C60E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FF0000"/>
                <w:sz w:val="20"/>
                <w:szCs w:val="20"/>
                <w:lang w:val="en-GB" w:eastAsia="en-US" w:bidi="ar-SA"/>
              </w:rPr>
            </w:pPr>
          </w:p>
        </w:tc>
        <w:tc>
          <w:tcPr>
            <w:tcW w:w="1418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DA71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</w:tc>
      </w:tr>
      <w:bookmarkEnd w:id="0"/>
      <w:tr w:rsidR="00C32C2D" w14:paraId="5E407213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C540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FC44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941F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MONTIVILLIERS 1</w:t>
            </w:r>
          </w:p>
        </w:tc>
        <w:tc>
          <w:tcPr>
            <w:tcW w:w="311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57D3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SOTTEVILLE S 1</w:t>
            </w:r>
          </w:p>
        </w:tc>
        <w:tc>
          <w:tcPr>
            <w:tcW w:w="141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1C64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3B69839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52C6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53BA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1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ED733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MOTTEVILLE AS 1</w:t>
            </w:r>
          </w:p>
        </w:tc>
        <w:tc>
          <w:tcPr>
            <w:tcW w:w="311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2B5B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SAINT MARCEL TT 1</w:t>
            </w:r>
          </w:p>
        </w:tc>
        <w:tc>
          <w:tcPr>
            <w:tcW w:w="141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10C0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</w:tr>
      <w:tr w:rsidR="00C32C2D" w14:paraId="367D850B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A80F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2A81F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260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89B0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 L’ARCHE TT 2</w:t>
            </w:r>
          </w:p>
        </w:tc>
        <w:tc>
          <w:tcPr>
            <w:tcW w:w="3118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05FB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YVETOT CP 2</w:t>
            </w:r>
          </w:p>
        </w:tc>
        <w:tc>
          <w:tcPr>
            <w:tcW w:w="1418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4D93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D2CB8A4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5D93B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B64EE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BD6A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ROUEN SPO TT 8</w:t>
            </w:r>
          </w:p>
        </w:tc>
        <w:tc>
          <w:tcPr>
            <w:tcW w:w="31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6967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LES ANDELYS CS 1</w:t>
            </w:r>
          </w:p>
        </w:tc>
        <w:tc>
          <w:tcPr>
            <w:tcW w:w="141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820B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0730786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45E9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DC016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2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F082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THIBERVILLE TT 1</w:t>
            </w:r>
          </w:p>
        </w:tc>
        <w:tc>
          <w:tcPr>
            <w:tcW w:w="31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872E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BRETTEVILLE DU GRAND CAUX 1</w:t>
            </w:r>
          </w:p>
        </w:tc>
        <w:tc>
          <w:tcPr>
            <w:tcW w:w="141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C93E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</w:tr>
      <w:tr w:rsidR="00C32C2D" w14:paraId="6386AC3D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443CB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13/12/2026</w:t>
            </w:r>
          </w:p>
        </w:tc>
        <w:tc>
          <w:tcPr>
            <w:tcW w:w="2268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9B1B7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3 Poule 3</w:t>
            </w:r>
          </w:p>
        </w:tc>
        <w:tc>
          <w:tcPr>
            <w:tcW w:w="3260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39F2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SAFRAN NS 1</w:t>
            </w:r>
          </w:p>
        </w:tc>
        <w:tc>
          <w:tcPr>
            <w:tcW w:w="3118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DAE0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EVREUX EC 2</w:t>
            </w:r>
          </w:p>
        </w:tc>
        <w:tc>
          <w:tcPr>
            <w:tcW w:w="1418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A1CF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58426D4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A7EF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4DB24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26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7A3A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 DU HAVRE RC 1</w:t>
            </w:r>
          </w:p>
        </w:tc>
        <w:tc>
          <w:tcPr>
            <w:tcW w:w="3118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E4AF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QUEVILLY CP 5</w:t>
            </w:r>
          </w:p>
        </w:tc>
        <w:tc>
          <w:tcPr>
            <w:tcW w:w="1418" w:type="dxa"/>
            <w:tcBorders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F6F0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</w:tr>
      <w:tr w:rsidR="00C32C2D" w14:paraId="380BEC4B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27C71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CC455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26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4BD1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ISNEAUVILLE FR 1</w:t>
            </w:r>
          </w:p>
        </w:tc>
        <w:tc>
          <w:tcPr>
            <w:tcW w:w="3118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69E0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HONG LANDIN AS 3</w:t>
            </w:r>
          </w:p>
        </w:tc>
        <w:tc>
          <w:tcPr>
            <w:tcW w:w="1418" w:type="dxa"/>
            <w:tcBorders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A473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</w:tr>
      <w:tr w:rsidR="00C32C2D" w14:paraId="18773213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4B9C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73060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3 Poule 3</w:t>
            </w:r>
          </w:p>
        </w:tc>
        <w:tc>
          <w:tcPr>
            <w:tcW w:w="3260" w:type="dxa"/>
            <w:tcBorders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7B81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SAINT ETIENNE DU ROUVRAY AS 1</w:t>
            </w:r>
          </w:p>
        </w:tc>
        <w:tc>
          <w:tcPr>
            <w:tcW w:w="3118" w:type="dxa"/>
            <w:tcBorders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EA67E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GRAND QUEVILLY ALCL TT 4</w:t>
            </w:r>
          </w:p>
        </w:tc>
        <w:tc>
          <w:tcPr>
            <w:tcW w:w="1418" w:type="dxa"/>
            <w:tcBorders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622F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2B05A53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8B10F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13/12/2026</w:t>
            </w:r>
          </w:p>
        </w:tc>
        <w:tc>
          <w:tcPr>
            <w:tcW w:w="2268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D6218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3 Poule 4</w:t>
            </w: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8FDC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 xml:space="preserve">MONT SAINT AIGNAN TT 2 </w:t>
            </w:r>
          </w:p>
        </w:tc>
        <w:tc>
          <w:tcPr>
            <w:tcW w:w="3118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D551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 DE REUIL TT 1</w:t>
            </w:r>
          </w:p>
        </w:tc>
        <w:tc>
          <w:tcPr>
            <w:tcW w:w="1418" w:type="dxa"/>
            <w:tcBorders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67FC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532E004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5C6A5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26D08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26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D822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BOIS GUILLAUME USC 4</w:t>
            </w:r>
          </w:p>
        </w:tc>
        <w:tc>
          <w:tcPr>
            <w:tcW w:w="3118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6FF7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GISORS E TT 1</w:t>
            </w:r>
          </w:p>
        </w:tc>
        <w:tc>
          <w:tcPr>
            <w:tcW w:w="1418" w:type="dxa"/>
            <w:tcBorders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438C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A2E47C5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8DC6E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D662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260" w:type="dxa"/>
            <w:tcBorders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4486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FONTAINE LE BOURG TT 1</w:t>
            </w:r>
          </w:p>
        </w:tc>
        <w:tc>
          <w:tcPr>
            <w:tcW w:w="3118" w:type="dxa"/>
            <w:tcBorders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2CC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BONSECOURS ASC 2</w:t>
            </w:r>
          </w:p>
        </w:tc>
        <w:tc>
          <w:tcPr>
            <w:tcW w:w="1418" w:type="dxa"/>
            <w:tcBorders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29F1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</w:tr>
      <w:tr w:rsidR="00C32C2D" w14:paraId="50212281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40131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EB09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3 Poule 4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920A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GRAVIGNY US TT 2</w:t>
            </w:r>
          </w:p>
        </w:tc>
        <w:tc>
          <w:tcPr>
            <w:tcW w:w="311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7002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val="en-GB" w:eastAsia="en-US" w:bidi="ar-SA"/>
              </w:rPr>
              <w:t>CANTELEU MAROMME TT 2</w:t>
            </w:r>
          </w:p>
        </w:tc>
        <w:tc>
          <w:tcPr>
            <w:tcW w:w="141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EF09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</w:tr>
      <w:tr w:rsidR="00C32C2D" w14:paraId="55E05A41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591B2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13/12/2026</w:t>
            </w:r>
          </w:p>
        </w:tc>
        <w:tc>
          <w:tcPr>
            <w:tcW w:w="2268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3238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1</w:t>
            </w:r>
          </w:p>
        </w:tc>
        <w:tc>
          <w:tcPr>
            <w:tcW w:w="3260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7691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BRIONNE TT 1</w:t>
            </w:r>
          </w:p>
        </w:tc>
        <w:tc>
          <w:tcPr>
            <w:tcW w:w="3118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71F8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ENTENTE SAINT PIERRE TT 7</w:t>
            </w:r>
          </w:p>
        </w:tc>
        <w:tc>
          <w:tcPr>
            <w:tcW w:w="1418" w:type="dxa"/>
            <w:tcBorders>
              <w:top w:val="single" w:sz="18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129E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0C99A9C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34E5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0906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0BFD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SAINT PHILBERT AC 1</w:t>
            </w:r>
          </w:p>
        </w:tc>
        <w:tc>
          <w:tcPr>
            <w:tcW w:w="311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CA80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QUEVILLY CP 6</w:t>
            </w:r>
          </w:p>
        </w:tc>
        <w:tc>
          <w:tcPr>
            <w:tcW w:w="141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7B86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204A01D6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D3B3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4D5E9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1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F494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PACY MENILLES AP 3</w:t>
            </w:r>
          </w:p>
        </w:tc>
        <w:tc>
          <w:tcPr>
            <w:tcW w:w="311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BD9FA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ENVERMEU RS 1</w:t>
            </w:r>
          </w:p>
        </w:tc>
        <w:tc>
          <w:tcPr>
            <w:tcW w:w="141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61ED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5454362C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53F9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55D51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260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9E7F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MONTIVILLIERS 2</w:t>
            </w:r>
          </w:p>
        </w:tc>
        <w:tc>
          <w:tcPr>
            <w:tcW w:w="3118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5762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FIDELAIRE US 1</w:t>
            </w:r>
          </w:p>
        </w:tc>
        <w:tc>
          <w:tcPr>
            <w:tcW w:w="1418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38F1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23B49FB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0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1C4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C0DD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2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C6A6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FRANQUEVILLE SAINT PIERRE 3</w:t>
            </w:r>
          </w:p>
        </w:tc>
        <w:tc>
          <w:tcPr>
            <w:tcW w:w="311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A646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HEUQUEVILLE RF 1</w:t>
            </w:r>
          </w:p>
        </w:tc>
        <w:tc>
          <w:tcPr>
            <w:tcW w:w="141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9DD4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1035DCD5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203D1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93667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260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8E037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NEUBOURG QUITTEBEUF TT 5</w:t>
            </w:r>
          </w:p>
        </w:tc>
        <w:tc>
          <w:tcPr>
            <w:tcW w:w="3118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E6CCF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EVREUX EC 3</w:t>
            </w:r>
          </w:p>
        </w:tc>
        <w:tc>
          <w:tcPr>
            <w:tcW w:w="1418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0F7F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7B75B36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594E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DF3E7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2AF2C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 DU HAVRE RC 4</w:t>
            </w:r>
          </w:p>
        </w:tc>
        <w:tc>
          <w:tcPr>
            <w:tcW w:w="3118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7050D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 CRIQUE TT 1</w:t>
            </w:r>
          </w:p>
        </w:tc>
        <w:tc>
          <w:tcPr>
            <w:tcW w:w="1418" w:type="dxa"/>
            <w:tcBorders>
              <w:top w:val="single" w:sz="2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983F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ED7F186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0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31C55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2AA11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3</w:t>
            </w: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32912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AUFFAY CS 2</w:t>
            </w: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B3FB3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GAILLON AUBEVOYE 1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79DA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0C5EE0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9840F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13/12/2026</w:t>
            </w:r>
          </w:p>
        </w:tc>
        <w:tc>
          <w:tcPr>
            <w:tcW w:w="2268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C205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Régionale 4 Poule 4</w:t>
            </w:r>
          </w:p>
        </w:tc>
        <w:tc>
          <w:tcPr>
            <w:tcW w:w="3260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0C0C9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 L’ARCHE TT 3</w:t>
            </w:r>
          </w:p>
        </w:tc>
        <w:tc>
          <w:tcPr>
            <w:tcW w:w="3118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08E13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PAVILLY CP 3</w:t>
            </w:r>
          </w:p>
        </w:tc>
        <w:tc>
          <w:tcPr>
            <w:tcW w:w="1418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74B7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0DC9E09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9D44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11E5A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640E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GRANDCAMP CP 1</w:t>
            </w: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3DDF1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 HAVRE ATT 8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6371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1BB6683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7A4F2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FC47C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1AA7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PACY MENILLES AP 2</w:t>
            </w: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50314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GUICHAINVILLE 1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3CF0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E509470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0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8975D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18" w:space="0" w:color="000000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3BA94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4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999E8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BOOS MTT 1</w:t>
            </w:r>
          </w:p>
        </w:tc>
        <w:tc>
          <w:tcPr>
            <w:tcW w:w="3118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22076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MESNIL ESNARD TT 1</w:t>
            </w: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43E2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18FB66A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0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B70B8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00933" w14:textId="77777777" w:rsidR="00C32C2D" w:rsidRDefault="00000000">
            <w:pPr>
              <w:widowControl/>
              <w:textAlignment w:val="auto"/>
            </w:pPr>
            <w:r>
              <w:rPr>
                <w:rFonts w:ascii="Calibri" w:hAnsi="Calibri" w:cs="Calibri"/>
                <w:sz w:val="20"/>
                <w:szCs w:val="20"/>
              </w:rPr>
              <w:t>Régionale 4 Poule 5</w:t>
            </w:r>
          </w:p>
        </w:tc>
        <w:tc>
          <w:tcPr>
            <w:tcW w:w="3260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DD8E0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GRAVIGNY US TT 3</w:t>
            </w:r>
          </w:p>
        </w:tc>
        <w:tc>
          <w:tcPr>
            <w:tcW w:w="3118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5B9B3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ARQUES ES 1</w:t>
            </w:r>
          </w:p>
        </w:tc>
        <w:tc>
          <w:tcPr>
            <w:tcW w:w="1418" w:type="dxa"/>
            <w:tcBorders>
              <w:top w:val="single" w:sz="18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20E4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6F71638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D1357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13/12/2026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BDD2D" w14:textId="77777777" w:rsidR="00C32C2D" w:rsidRDefault="00000000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  <w:t>Régionale 4 Poule 5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0E8D5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ROUEN SPO TT 9</w:t>
            </w:r>
          </w:p>
        </w:tc>
        <w:tc>
          <w:tcPr>
            <w:tcW w:w="311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0F2EB" w14:textId="77777777" w:rsidR="00C32C2D" w:rsidRDefault="00000000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PORT DU HAVRE RC 2</w:t>
            </w:r>
          </w:p>
        </w:tc>
        <w:tc>
          <w:tcPr>
            <w:tcW w:w="141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3FC6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1C441AF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18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C468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56E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495B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F5C7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18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C72F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9FB5767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88E0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3F8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B8D4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828E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5D14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23BDA19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501D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4F69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3E18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F00F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5856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5E543C49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AB977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9CF8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BBBA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A92F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4E86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17C8868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9B54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D43B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A5BF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66F2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2874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98C96F9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9E0E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6307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E660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CECB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2F27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4F0196AE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89CD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5711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F834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BF61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B914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70673B4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E601D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9F64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9CF0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8BD4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11B7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382E92FC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175F7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759B4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9011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CB49C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9C74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44D521AD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99D1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D845A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B65A9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7CCA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1F3D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00B535AC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9D31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52DF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1578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817C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62F6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7CA60A2A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8C44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DB10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C4BE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9B7C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B868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6EC16D4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0F4F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20CAF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D597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DCD1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11722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2425923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96B33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23E7E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4661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DD6E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92AA3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</w:tr>
      <w:tr w:rsidR="00C32C2D" w14:paraId="3A74D5C1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65FFB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CF588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4119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4782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2188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32C2D" w14:paraId="1492CC11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9229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177D0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20"/>
                <w:szCs w:val="20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E48CA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B729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20"/>
                <w:szCs w:val="20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87CA6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</w:tr>
      <w:tr w:rsidR="00C32C2D" w14:paraId="461007D2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B60E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11E49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3C257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31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36C2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816D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3C72566B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8F075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DAB4C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1409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31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72990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22AD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4998A00D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A185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3C64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A460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31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CF871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403F5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2877965F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4" w:space="0" w:color="000001"/>
              <w:left w:val="single" w:sz="18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0E89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4" w:space="0" w:color="000001"/>
              <w:left w:val="single" w:sz="4" w:space="0" w:color="000001"/>
              <w:bottom w:val="single" w:sz="2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7C8D6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0ADCF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31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89F9D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01378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32C2D" w14:paraId="051C50A0" w14:textId="77777777">
        <w:tblPrEx>
          <w:tblCellMar>
            <w:top w:w="0" w:type="dxa"/>
            <w:bottom w:w="0" w:type="dxa"/>
          </w:tblCellMar>
        </w:tblPrEx>
        <w:tc>
          <w:tcPr>
            <w:tcW w:w="1277" w:type="dxa"/>
            <w:tcBorders>
              <w:top w:val="single" w:sz="2" w:space="0" w:color="000001"/>
              <w:left w:val="single" w:sz="18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081B2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226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C5291" w14:textId="77777777" w:rsidR="00C32C2D" w:rsidRDefault="00C32C2D">
            <w:pPr>
              <w:widowControl/>
              <w:textAlignment w:val="auto"/>
              <w:rPr>
                <w:rFonts w:ascii="Calibri" w:hAnsi="Calibri" w:cs="Calibri"/>
                <w:color w:val="000000"/>
                <w:sz w:val="18"/>
                <w:szCs w:val="18"/>
                <w:lang w:eastAsia="en-US" w:bidi="ar-SA"/>
              </w:rPr>
            </w:pPr>
          </w:p>
        </w:tc>
        <w:tc>
          <w:tcPr>
            <w:tcW w:w="3260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87AC4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311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A6EDE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4" w:space="0" w:color="000001"/>
              <w:bottom w:val="single" w:sz="18" w:space="0" w:color="000001"/>
              <w:right w:val="single" w:sz="18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C274B" w14:textId="77777777" w:rsidR="00C32C2D" w:rsidRDefault="00C32C2D">
            <w:pPr>
              <w:widowControl/>
              <w:jc w:val="center"/>
              <w:textAlignment w:val="auto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2A4DBE94" w14:textId="77777777" w:rsidR="00C32C2D" w:rsidRDefault="00C32C2D">
      <w:pPr>
        <w:pStyle w:val="Standard"/>
        <w:rPr>
          <w:rFonts w:ascii="Calibri" w:hAnsi="Calibri" w:cs="Calibri"/>
          <w:sz w:val="18"/>
          <w:szCs w:val="18"/>
        </w:rPr>
      </w:pPr>
    </w:p>
    <w:sectPr w:rsidR="00C32C2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D8688" w14:textId="77777777" w:rsidR="004C4EBC" w:rsidRDefault="004C4EBC">
      <w:r>
        <w:separator/>
      </w:r>
    </w:p>
  </w:endnote>
  <w:endnote w:type="continuationSeparator" w:id="0">
    <w:p w14:paraId="358862D9" w14:textId="77777777" w:rsidR="004C4EBC" w:rsidRDefault="004C4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FE9A5" w14:textId="77777777" w:rsidR="004C4EBC" w:rsidRDefault="004C4EBC">
      <w:r>
        <w:rPr>
          <w:color w:val="000000"/>
        </w:rPr>
        <w:separator/>
      </w:r>
    </w:p>
  </w:footnote>
  <w:footnote w:type="continuationSeparator" w:id="0">
    <w:p w14:paraId="4FCDEE8A" w14:textId="77777777" w:rsidR="004C4EBC" w:rsidRDefault="004C4E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32C2D"/>
    <w:rsid w:val="00073E47"/>
    <w:rsid w:val="004C4EBC"/>
    <w:rsid w:val="0099580F"/>
    <w:rsid w:val="00C3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657CD1"/>
  <w15:docId w15:val="{B81A57F2-86EC-4579-9E8B-18E8F31C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Arial"/>
        <w:kern w:val="3"/>
        <w:sz w:val="24"/>
        <w:szCs w:val="24"/>
        <w:lang w:val="fr-F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En-tte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Sansinterligne">
    <w:name w:val="No Spacing"/>
    <w:pPr>
      <w:widowControl/>
      <w:textAlignment w:val="auto"/>
    </w:pPr>
    <w:rPr>
      <w:rFonts w:ascii="Calibri" w:eastAsia="Times New Roman" w:hAnsi="Calibri" w:cs="Times New Roman"/>
      <w:kern w:val="0"/>
      <w:sz w:val="22"/>
      <w:szCs w:val="22"/>
      <w:lang w:eastAsia="fr-FR" w:bidi="ar-SA"/>
    </w:rPr>
  </w:style>
  <w:style w:type="character" w:customStyle="1" w:styleId="SansinterligneCar">
    <w:name w:val="Sans interligne Car"/>
    <w:basedOn w:val="Policepardfaut"/>
    <w:rPr>
      <w:rFonts w:ascii="Calibri" w:eastAsia="Times New Roman" w:hAnsi="Calibri" w:cs="Times New Roman"/>
      <w:kern w:val="0"/>
      <w:sz w:val="22"/>
      <w:szCs w:val="22"/>
      <w:lang w:eastAsia="fr-FR" w:bidi="ar-SA"/>
    </w:rPr>
  </w:style>
  <w:style w:type="character" w:styleId="Marquedecommentaire">
    <w:name w:val="annotation reference"/>
    <w:basedOn w:val="Policepardfaut"/>
    <w:rPr>
      <w:sz w:val="16"/>
      <w:szCs w:val="16"/>
    </w:rPr>
  </w:style>
  <w:style w:type="paragraph" w:styleId="Commentaire">
    <w:name w:val="annotation text"/>
    <w:basedOn w:val="Normal"/>
    <w:rPr>
      <w:rFonts w:cs="Mangal"/>
      <w:sz w:val="20"/>
      <w:szCs w:val="18"/>
    </w:rPr>
  </w:style>
  <w:style w:type="character" w:customStyle="1" w:styleId="CommentaireCar">
    <w:name w:val="Commentaire Car"/>
    <w:basedOn w:val="Policepardfaut"/>
    <w:rPr>
      <w:rFonts w:cs="Mangal"/>
      <w:sz w:val="20"/>
      <w:szCs w:val="18"/>
    </w:rPr>
  </w:style>
  <w:style w:type="paragraph" w:styleId="Objetducommentaire">
    <w:name w:val="annotation subject"/>
    <w:basedOn w:val="Commentaire"/>
    <w:next w:val="Commentaire"/>
    <w:rPr>
      <w:b/>
      <w:bCs/>
    </w:rPr>
  </w:style>
  <w:style w:type="character" w:customStyle="1" w:styleId="ObjetducommentaireCar">
    <w:name w:val="Objet du commentaire Car"/>
    <w:basedOn w:val="CommentaireCar"/>
    <w:rPr>
      <w:rFonts w:cs="Mangal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2288</Words>
  <Characters>12588</Characters>
  <Application>Microsoft Office Word</Application>
  <DocSecurity>0</DocSecurity>
  <Lines>104</Lines>
  <Paragraphs>29</Paragraphs>
  <ScaleCrop>false</ScaleCrop>
  <Company/>
  <LinksUpToDate>false</LinksUpToDate>
  <CharactersWithSpaces>14847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gérard leseur</dc:creator>
  <cp:lastModifiedBy>Patrick CHAUTARD</cp:lastModifiedBy>
  <cp:revision>2</cp:revision>
  <cp:lastPrinted>2026-09-05T08:57:00Z</cp:lastPrinted>
  <dcterms:created xsi:type="dcterms:W3CDTF">2026-09-22T07:09:00Z</dcterms:created>
  <dcterms:modified xsi:type="dcterms:W3CDTF">2026-09-22T07:09:00Z</dcterms:modified>
</cp:coreProperties>
</file>